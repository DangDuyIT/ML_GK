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C4560" w14:textId="77777777" w:rsidR="003218FF" w:rsidRPr="00B10E7E" w:rsidRDefault="007814EC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Cs/>
          <w:sz w:val="28"/>
          <w:szCs w:val="28"/>
        </w:rPr>
        <w:t>–</w:t>
      </w:r>
      <w:r w:rsidR="003218FF" w:rsidRPr="00B10E7E">
        <w:rPr>
          <w:bCs/>
          <w:sz w:val="28"/>
          <w:szCs w:val="28"/>
          <w:lang w:val="en"/>
        </w:rPr>
        <w:t xml:space="preserve">TỔNG LIÊN ĐOÀN LAO ĐỘNG VIỆT </w:t>
      </w:r>
      <w:smartTag w:uri="urn:schemas-microsoft-com:office:smarttags" w:element="place">
        <w:smartTag w:uri="urn:schemas-microsoft-com:office:smarttags" w:element="country-region">
          <w:r w:rsidR="003218FF" w:rsidRPr="00B10E7E">
            <w:rPr>
              <w:bCs/>
              <w:sz w:val="28"/>
              <w:szCs w:val="28"/>
              <w:lang w:val="en"/>
            </w:rPr>
            <w:t>NAM</w:t>
          </w:r>
        </w:smartTag>
      </w:smartTag>
      <w:r w:rsidR="003218FF" w:rsidRPr="00B10E7E">
        <w:rPr>
          <w:b/>
          <w:bCs/>
          <w:sz w:val="28"/>
          <w:szCs w:val="28"/>
          <w:lang w:val="en"/>
        </w:rPr>
        <w:t xml:space="preserve"> </w:t>
      </w:r>
    </w:p>
    <w:p w14:paraId="67CE775F" w14:textId="77777777" w:rsidR="003218FF" w:rsidRPr="007E7FF7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  <w:r w:rsidRPr="00B10E7E">
        <w:rPr>
          <w:sz w:val="28"/>
          <w:szCs w:val="28"/>
          <w:lang w:val="vi-VN"/>
        </w:rPr>
        <w:t xml:space="preserve"> </w:t>
      </w:r>
    </w:p>
    <w:p w14:paraId="76C66F52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35A987A3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43C552F4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eastAsia="ja-JP"/>
        </w:rPr>
        <w:drawing>
          <wp:inline distT="0" distB="0" distL="0" distR="0" wp14:anchorId="424A15D6" wp14:editId="2F3487F0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3336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6315468D" w14:textId="77777777" w:rsidR="00F00838" w:rsidRDefault="00D34D21" w:rsidP="00D34D2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b/>
          <w:bCs/>
          <w:sz w:val="32"/>
          <w:szCs w:val="32"/>
          <w:lang w:val="en"/>
        </w:rPr>
        <w:tab/>
      </w:r>
      <w:r w:rsidR="00F00838">
        <w:rPr>
          <w:b/>
          <w:bCs/>
          <w:sz w:val="32"/>
          <w:szCs w:val="32"/>
          <w:lang w:val="en"/>
        </w:rPr>
        <w:t xml:space="preserve">BÀI TẬP </w:t>
      </w:r>
      <w:r w:rsidR="00F00838">
        <w:rPr>
          <w:rFonts w:eastAsiaTheme="minorEastAsia" w:hint="eastAsia"/>
          <w:b/>
          <w:bCs/>
          <w:sz w:val="32"/>
          <w:szCs w:val="32"/>
          <w:lang w:val="en" w:eastAsia="ja-JP"/>
        </w:rPr>
        <w:t>GIỮA KỲ</w:t>
      </w:r>
    </w:p>
    <w:p w14:paraId="4240884F" w14:textId="77777777" w:rsidR="003218FF" w:rsidRPr="00121F49" w:rsidRDefault="00121F49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rFonts w:eastAsiaTheme="minorEastAsia" w:hint="eastAsia"/>
          <w:b/>
          <w:bCs/>
          <w:sz w:val="32"/>
          <w:szCs w:val="32"/>
          <w:lang w:val="en" w:eastAsia="ja-JP"/>
        </w:rPr>
        <w:t>HỌC MÁY</w:t>
      </w:r>
    </w:p>
    <w:p w14:paraId="40BA068E" w14:textId="77777777" w:rsidR="003218FF" w:rsidRPr="00B10E7E" w:rsidRDefault="007E7FF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3B9A56D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2B026D7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172E55A2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6797F4CD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4B974B37" w14:textId="77777777" w:rsidR="003218FF" w:rsidRPr="003218FF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062D68A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1714A92F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EAB33BD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8EC8DF5" w14:textId="0550B918" w:rsidR="003218FF" w:rsidRPr="00135D52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135D52">
        <w:rPr>
          <w:b/>
          <w:bCs/>
          <w:sz w:val="28"/>
          <w:szCs w:val="28"/>
        </w:rPr>
        <w:t xml:space="preserve">Đặng </w:t>
      </w:r>
      <w:proofErr w:type="spellStart"/>
      <w:r w:rsidR="00135D52">
        <w:rPr>
          <w:b/>
          <w:bCs/>
          <w:sz w:val="28"/>
          <w:szCs w:val="28"/>
        </w:rPr>
        <w:t>Thọ</w:t>
      </w:r>
      <w:proofErr w:type="spellEnd"/>
      <w:r w:rsidR="00135D52">
        <w:rPr>
          <w:b/>
          <w:bCs/>
          <w:sz w:val="28"/>
          <w:szCs w:val="28"/>
        </w:rPr>
        <w:t xml:space="preserve"> Duy</w:t>
      </w:r>
      <w:r w:rsidR="00DD74FD" w:rsidRPr="00765FF6">
        <w:rPr>
          <w:b/>
          <w:bCs/>
          <w:sz w:val="28"/>
          <w:szCs w:val="28"/>
          <w:lang w:val="vi-VN"/>
        </w:rPr>
        <w:t xml:space="preserve"> – </w:t>
      </w:r>
      <w:r w:rsidR="00135D52">
        <w:rPr>
          <w:b/>
          <w:bCs/>
          <w:sz w:val="28"/>
          <w:szCs w:val="28"/>
        </w:rPr>
        <w:t>518H0168</w:t>
      </w:r>
    </w:p>
    <w:p w14:paraId="060EE7F8" w14:textId="718F48FE" w:rsidR="003218FF" w:rsidRPr="00135D52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>:    1</w:t>
      </w:r>
      <w:r w:rsidR="00135D52">
        <w:rPr>
          <w:b/>
          <w:bCs/>
          <w:sz w:val="28"/>
          <w:szCs w:val="28"/>
        </w:rPr>
        <w:t>8H50203</w:t>
      </w:r>
    </w:p>
    <w:p w14:paraId="04E5C128" w14:textId="50E83338" w:rsidR="003218FF" w:rsidRPr="00135D52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 w:rsidR="00135D52">
        <w:rPr>
          <w:b/>
          <w:bCs/>
          <w:sz w:val="28"/>
          <w:szCs w:val="28"/>
        </w:rPr>
        <w:t>22</w:t>
      </w:r>
    </w:p>
    <w:p w14:paraId="7D2FC783" w14:textId="77777777" w:rsidR="003218FF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D05DE55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52F3287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0EB2421B" w14:textId="77777777" w:rsid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679ED036" w14:textId="77777777" w:rsid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52A68F9E" w14:textId="77777777" w:rsid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5AE07EBB" w14:textId="77777777" w:rsidR="002948F1" w:rsidRP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716AC012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7576136" w14:textId="77777777" w:rsidR="00B118C8" w:rsidRPr="00E862FD" w:rsidRDefault="003218FF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E862FD" w:rsidSect="005D5C20">
          <w:headerReference w:type="default" r:id="rId9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CA1C39">
        <w:rPr>
          <w:b/>
          <w:bCs/>
          <w:iCs/>
          <w:sz w:val="28"/>
          <w:szCs w:val="28"/>
          <w:lang w:val="vi-VN"/>
        </w:rPr>
        <w:t>THÀNH PHỐ HỒ CHÍ MINH, NĂM 20</w:t>
      </w:r>
      <w:r w:rsidR="002948F1">
        <w:rPr>
          <w:rFonts w:eastAsiaTheme="minorEastAsia" w:hint="eastAsia"/>
          <w:b/>
          <w:bCs/>
          <w:iCs/>
          <w:sz w:val="28"/>
          <w:szCs w:val="28"/>
          <w:lang w:val="vi-VN" w:eastAsia="ja-JP"/>
        </w:rPr>
        <w:t>21</w:t>
      </w:r>
    </w:p>
    <w:p w14:paraId="5E391308" w14:textId="77777777" w:rsidR="003218FF" w:rsidRPr="00DB7595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DB7595">
        <w:rPr>
          <w:bCs/>
          <w:sz w:val="28"/>
          <w:szCs w:val="28"/>
          <w:lang w:val="vi-VN"/>
        </w:rPr>
        <w:lastRenderedPageBreak/>
        <w:t>TỔNG LIÊN ĐOÀN LAO ĐỘNG VIỆT NAM</w:t>
      </w:r>
    </w:p>
    <w:p w14:paraId="4E9BFF82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DC2276">
        <w:rPr>
          <w:b/>
          <w:bCs/>
          <w:sz w:val="28"/>
          <w:szCs w:val="28"/>
          <w:lang w:val="vi-V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</w:p>
    <w:p w14:paraId="51A603C1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</w:p>
    <w:p w14:paraId="68EAE1AC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15E0662B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eastAsia="ja-JP"/>
        </w:rPr>
        <w:drawing>
          <wp:inline distT="0" distB="0" distL="0" distR="0" wp14:anchorId="0D4FC9D3" wp14:editId="48FE49A4">
            <wp:extent cx="923925" cy="86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3B90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3C45E924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610DDE25" w14:textId="77777777" w:rsidR="002948F1" w:rsidRDefault="002948F1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b/>
          <w:bCs/>
          <w:sz w:val="32"/>
          <w:szCs w:val="32"/>
          <w:lang w:val="en"/>
        </w:rPr>
        <w:t xml:space="preserve">BÀI TẬP </w:t>
      </w:r>
      <w:r>
        <w:rPr>
          <w:rFonts w:eastAsiaTheme="minorEastAsia" w:hint="eastAsia"/>
          <w:b/>
          <w:bCs/>
          <w:sz w:val="32"/>
          <w:szCs w:val="32"/>
          <w:lang w:val="en" w:eastAsia="ja-JP"/>
        </w:rPr>
        <w:t>GIỮA KỲ</w:t>
      </w:r>
    </w:p>
    <w:p w14:paraId="6C102A00" w14:textId="77777777" w:rsidR="002948F1" w:rsidRPr="0070515D" w:rsidRDefault="0070515D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rFonts w:eastAsiaTheme="minorEastAsia" w:hint="eastAsia"/>
          <w:b/>
          <w:bCs/>
          <w:sz w:val="32"/>
          <w:szCs w:val="32"/>
          <w:lang w:val="en" w:eastAsia="ja-JP"/>
        </w:rPr>
        <w:t>HỌC MÁY</w:t>
      </w:r>
    </w:p>
    <w:p w14:paraId="432825CE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763F2793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6FDE2723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389069EB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173C2E1F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AC21541" w14:textId="77777777" w:rsidR="002948F1" w:rsidRPr="003218FF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02B64F16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704A4D5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8344ECD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9C01400" w14:textId="440713A8" w:rsidR="002948F1" w:rsidRPr="00135D52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135D52">
        <w:rPr>
          <w:b/>
          <w:bCs/>
          <w:sz w:val="28"/>
          <w:szCs w:val="28"/>
        </w:rPr>
        <w:t xml:space="preserve">Đặng </w:t>
      </w:r>
      <w:proofErr w:type="spellStart"/>
      <w:r w:rsidR="00135D52">
        <w:rPr>
          <w:b/>
          <w:bCs/>
          <w:sz w:val="28"/>
          <w:szCs w:val="28"/>
        </w:rPr>
        <w:t>Thọ</w:t>
      </w:r>
      <w:proofErr w:type="spellEnd"/>
      <w:r w:rsidR="00135D52">
        <w:rPr>
          <w:b/>
          <w:bCs/>
          <w:sz w:val="28"/>
          <w:szCs w:val="28"/>
        </w:rPr>
        <w:t xml:space="preserve"> Duy</w:t>
      </w:r>
      <w:r w:rsidRPr="00765FF6">
        <w:rPr>
          <w:b/>
          <w:bCs/>
          <w:sz w:val="28"/>
          <w:szCs w:val="28"/>
          <w:lang w:val="vi-VN"/>
        </w:rPr>
        <w:t xml:space="preserve"> – </w:t>
      </w:r>
      <w:r w:rsidR="00135D52">
        <w:rPr>
          <w:b/>
          <w:bCs/>
          <w:sz w:val="28"/>
          <w:szCs w:val="28"/>
        </w:rPr>
        <w:t>518H0168</w:t>
      </w:r>
    </w:p>
    <w:p w14:paraId="28CBEB7D" w14:textId="1BADECC8" w:rsidR="002948F1" w:rsidRPr="00135D52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>:    1</w:t>
      </w:r>
      <w:r w:rsidR="00135D52">
        <w:rPr>
          <w:b/>
          <w:bCs/>
          <w:sz w:val="28"/>
          <w:szCs w:val="28"/>
        </w:rPr>
        <w:t>8H50203</w:t>
      </w:r>
    </w:p>
    <w:p w14:paraId="3215E9AF" w14:textId="6D03DF10" w:rsidR="002948F1" w:rsidRPr="00135D52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 w:rsidR="00135D52">
        <w:rPr>
          <w:b/>
          <w:bCs/>
          <w:sz w:val="28"/>
          <w:szCs w:val="28"/>
        </w:rPr>
        <w:t>22</w:t>
      </w:r>
    </w:p>
    <w:p w14:paraId="0DB2BF29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1D5C408B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7724D442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5AEFD7EB" w14:textId="77777777" w:rsidR="002D4629" w:rsidRPr="00CA1C3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3E3B3A99" w14:textId="77777777" w:rsidR="003218FF" w:rsidRPr="00CA1C39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143CC76" w14:textId="77777777" w:rsidR="00B118C8" w:rsidRPr="00E862FD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E862FD" w:rsidSect="005D5C20"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DB7595">
        <w:rPr>
          <w:b/>
          <w:bCs/>
          <w:iCs/>
          <w:sz w:val="28"/>
          <w:szCs w:val="28"/>
          <w:lang w:val="vi-VN"/>
        </w:rPr>
        <w:t>THÀNH PHỐ HỒ CHÍ MINH,  NĂM 20</w:t>
      </w:r>
      <w:r w:rsidR="002948F1">
        <w:rPr>
          <w:rFonts w:eastAsiaTheme="minorEastAsia" w:hint="eastAsia"/>
          <w:b/>
          <w:bCs/>
          <w:iCs/>
          <w:sz w:val="28"/>
          <w:szCs w:val="28"/>
          <w:lang w:val="vi-VN" w:eastAsia="ja-JP"/>
        </w:rPr>
        <w:t>21</w:t>
      </w:r>
    </w:p>
    <w:p w14:paraId="21078C48" w14:textId="77777777" w:rsidR="00B118C8" w:rsidRPr="00B118C8" w:rsidRDefault="00B118C8" w:rsidP="002D796D">
      <w:pPr>
        <w:pStyle w:val="Chng"/>
        <w:jc w:val="center"/>
        <w:rPr>
          <w:lang w:val="vi-VN"/>
        </w:rPr>
      </w:pPr>
      <w:bookmarkStart w:id="0" w:name="_Toc387692906"/>
      <w:r w:rsidRPr="00B118C8">
        <w:rPr>
          <w:lang w:val="vi-VN"/>
        </w:rPr>
        <w:lastRenderedPageBreak/>
        <w:t>PHẦN ĐÁNH GIÁ CỦA GIẢNG VIÊN</w:t>
      </w:r>
      <w:bookmarkEnd w:id="0"/>
    </w:p>
    <w:p w14:paraId="399D6F96" w14:textId="77777777" w:rsidR="00B118C8" w:rsidRPr="00DC2276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CEB321" w14:textId="77777777" w:rsidR="00B118C8" w:rsidRPr="00DC2276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 xml:space="preserve">Tp. Hồ Chí Minh, ngày     tháng   năm   </w:t>
      </w:r>
    </w:p>
    <w:p w14:paraId="7FBAF537" w14:textId="77777777" w:rsidR="00B118C8" w:rsidRPr="00DC2276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(kí và ghi họ tên)</w:t>
      </w:r>
    </w:p>
    <w:p w14:paraId="425E4554" w14:textId="77777777" w:rsidR="00B118C8" w:rsidRPr="00DC2276" w:rsidRDefault="00B118C8" w:rsidP="00B118C8">
      <w:pPr>
        <w:spacing w:after="200" w:line="276" w:lineRule="auto"/>
        <w:rPr>
          <w:lang w:val="vi-VN"/>
        </w:rPr>
      </w:pPr>
    </w:p>
    <w:p w14:paraId="35967538" w14:textId="77777777" w:rsidR="00B118C8" w:rsidRPr="00DC2276" w:rsidRDefault="00B118C8" w:rsidP="00B118C8">
      <w:pPr>
        <w:pStyle w:val="Tiumccp1"/>
        <w:rPr>
          <w:sz w:val="32"/>
          <w:szCs w:val="32"/>
          <w:lang w:val="vi-VN"/>
        </w:rPr>
      </w:pPr>
      <w:r w:rsidRPr="00B118C8">
        <w:rPr>
          <w:lang w:val="vi-VN"/>
        </w:rPr>
        <w:br w:type="page"/>
      </w:r>
    </w:p>
    <w:p w14:paraId="681BA6AE" w14:textId="77777777" w:rsidR="00DB7595" w:rsidRDefault="00DB7595">
      <w:pPr>
        <w:spacing w:after="200" w:line="276" w:lineRule="auto"/>
        <w:rPr>
          <w:sz w:val="26"/>
          <w:szCs w:val="26"/>
          <w:lang w:val="vi-VN"/>
        </w:rPr>
        <w:sectPr w:rsidR="00DB7595" w:rsidSect="00B118C8">
          <w:headerReference w:type="default" r:id="rId10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</w:p>
    <w:p w14:paraId="07D64A0A" w14:textId="77777777" w:rsidR="005315E1" w:rsidRDefault="005315E1" w:rsidP="002F40DE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 w:hint="eastAsia"/>
          <w:b/>
          <w:sz w:val="32"/>
          <w:szCs w:val="32"/>
          <w:lang w:eastAsia="ja-JP"/>
        </w:rPr>
        <w:lastRenderedPageBreak/>
        <w:t>MỤC LỤC</w:t>
      </w:r>
    </w:p>
    <w:p w14:paraId="42E31988" w14:textId="77777777" w:rsidR="005315E1" w:rsidRPr="005315E1" w:rsidRDefault="005315E1" w:rsidP="002F40DE">
      <w:pPr>
        <w:tabs>
          <w:tab w:val="center" w:pos="6379"/>
        </w:tabs>
        <w:spacing w:line="276" w:lineRule="auto"/>
        <w:jc w:val="right"/>
        <w:rPr>
          <w:rFonts w:eastAsiaTheme="minorEastAsia"/>
          <w:b/>
          <w:i/>
          <w:sz w:val="32"/>
          <w:szCs w:val="32"/>
          <w:lang w:eastAsia="ja-JP"/>
        </w:rPr>
      </w:pPr>
      <w:r w:rsidRPr="005315E1">
        <w:rPr>
          <w:rFonts w:eastAsiaTheme="minorEastAsia" w:hint="eastAsia"/>
          <w:b/>
          <w:i/>
          <w:sz w:val="32"/>
          <w:szCs w:val="32"/>
          <w:lang w:eastAsia="ja-JP"/>
        </w:rPr>
        <w:t>Trang</w:t>
      </w:r>
    </w:p>
    <w:p w14:paraId="1D573D37" w14:textId="77777777" w:rsidR="00C07737" w:rsidRDefault="00C07737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36D43369" w14:textId="77777777" w:rsidR="005315E1" w:rsidRPr="00C07737" w:rsidRDefault="00E57ED1" w:rsidP="002F40DE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 w:hint="eastAsia"/>
          <w:b/>
          <w:sz w:val="32"/>
          <w:szCs w:val="32"/>
          <w:lang w:eastAsia="ja-JP"/>
        </w:rPr>
        <w:t>Text Classification</w:t>
      </w:r>
    </w:p>
    <w:p w14:paraId="05C5011D" w14:textId="77777777" w:rsidR="005315E1" w:rsidRPr="00C07737" w:rsidRDefault="002F40DE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1.1  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tả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c</w:t>
      </w:r>
      <w:r w:rsidR="00E57ED1">
        <w:rPr>
          <w:rFonts w:eastAsiaTheme="minorEastAsia" w:hint="eastAsia"/>
          <w:sz w:val="32"/>
          <w:szCs w:val="32"/>
          <w:lang w:eastAsia="ja-JP"/>
        </w:rPr>
        <w:t>ách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xây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dựng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bộ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</w:p>
    <w:p w14:paraId="71C87153" w14:textId="77777777" w:rsidR="005315E1" w:rsidRPr="00C07737" w:rsidRDefault="002F40DE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1.2  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tổng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quát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5315E1" w:rsidRPr="00C07737">
        <w:rPr>
          <w:rFonts w:eastAsiaTheme="minorEastAsia" w:hint="eastAsia"/>
          <w:sz w:val="32"/>
          <w:szCs w:val="32"/>
          <w:lang w:eastAsia="ja-JP"/>
        </w:rPr>
        <w:tab/>
      </w:r>
    </w:p>
    <w:p w14:paraId="31B07B68" w14:textId="77777777" w:rsidR="005315E1" w:rsidRDefault="00E57ED1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</w:t>
      </w:r>
      <w:r w:rsidR="002F40DE" w:rsidRPr="00C07737">
        <w:rPr>
          <w:rFonts w:eastAsiaTheme="minorEastAsia" w:hint="eastAsia"/>
          <w:sz w:val="32"/>
          <w:szCs w:val="32"/>
          <w:lang w:eastAsia="ja-JP"/>
        </w:rPr>
        <w:t xml:space="preserve">1.3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Đặc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trưng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hình</w:t>
      </w:r>
      <w:proofErr w:type="spellEnd"/>
    </w:p>
    <w:p w14:paraId="5A7B212B" w14:textId="77777777" w:rsidR="00E57ED1" w:rsidRDefault="00E57ED1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1.3.1.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Tiền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xử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lý</w:t>
      </w:r>
      <w:proofErr w:type="spellEnd"/>
    </w:p>
    <w:p w14:paraId="40B44709" w14:textId="77777777" w:rsidR="00E57ED1" w:rsidRDefault="00E57ED1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>1.3.2  Feature</w:t>
      </w:r>
      <w:proofErr w:type="gramEnd"/>
    </w:p>
    <w:p w14:paraId="5F160AFF" w14:textId="77777777" w:rsidR="00E57ED1" w:rsidRPr="00C07737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1.3.3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</w:p>
    <w:p w14:paraId="6BB0B399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1.3.4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Cách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đánh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giá</w:t>
      </w:r>
      <w:proofErr w:type="spellEnd"/>
    </w:p>
    <w:p w14:paraId="74E6E20D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1.4 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nghiệm</w:t>
      </w:r>
      <w:proofErr w:type="spellEnd"/>
    </w:p>
    <w:p w14:paraId="587AF519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1.4.1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Công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nghệ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sử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dụng</w:t>
      </w:r>
      <w:proofErr w:type="spellEnd"/>
    </w:p>
    <w:p w14:paraId="00199AF9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1.4.2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Các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tham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số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hình</w:t>
      </w:r>
      <w:proofErr w:type="spellEnd"/>
    </w:p>
    <w:p w14:paraId="715B0298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1.4.3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đạt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được</w:t>
      </w:r>
      <w:proofErr w:type="spellEnd"/>
    </w:p>
    <w:p w14:paraId="4B7F6DA4" w14:textId="77777777" w:rsidR="00E57ED1" w:rsidRPr="00C07737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1.4.4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729E0DC2" w14:textId="77777777" w:rsidR="00E57ED1" w:rsidRDefault="00E57ED1" w:rsidP="002F40DE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</w:p>
    <w:p w14:paraId="3482BBDF" w14:textId="77777777" w:rsidR="005315E1" w:rsidRPr="00762FF3" w:rsidRDefault="005315E1" w:rsidP="002F40DE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proofErr w:type="spellStart"/>
      <w:r w:rsidRPr="00762FF3">
        <w:rPr>
          <w:rFonts w:eastAsiaTheme="minorEastAsia" w:hint="eastAsia"/>
          <w:b/>
          <w:sz w:val="32"/>
          <w:szCs w:val="32"/>
          <w:lang w:eastAsia="ja-JP"/>
        </w:rPr>
        <w:t>Tự</w:t>
      </w:r>
      <w:proofErr w:type="spellEnd"/>
      <w:r w:rsidRPr="00762FF3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762FF3">
        <w:rPr>
          <w:rFonts w:eastAsiaTheme="minorEastAsia" w:hint="eastAsia"/>
          <w:b/>
          <w:sz w:val="32"/>
          <w:szCs w:val="32"/>
          <w:lang w:eastAsia="ja-JP"/>
        </w:rPr>
        <w:t>đánh</w:t>
      </w:r>
      <w:proofErr w:type="spellEnd"/>
      <w:r w:rsidRPr="00762FF3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762FF3">
        <w:rPr>
          <w:rFonts w:eastAsiaTheme="minorEastAsia" w:hint="eastAsia"/>
          <w:b/>
          <w:sz w:val="32"/>
          <w:szCs w:val="32"/>
          <w:lang w:eastAsia="ja-JP"/>
        </w:rPr>
        <w:t>giá</w:t>
      </w:r>
      <w:proofErr w:type="spellEnd"/>
    </w:p>
    <w:p w14:paraId="166E1F2C" w14:textId="77777777" w:rsidR="005315E1" w:rsidRDefault="005315E1" w:rsidP="002F40DE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9AEA790" w14:textId="77777777" w:rsidR="002F40DE" w:rsidRDefault="002F40DE" w:rsidP="005315E1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5C5F0B37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453E16E5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A0127D4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961EBA6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5C9A0E0E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D1A0542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0A48641C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6354351" w14:textId="77777777" w:rsidR="00E57ED1" w:rsidRDefault="00E57ED1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464364C" w14:textId="77777777" w:rsidR="00E57ED1" w:rsidRDefault="00E57ED1" w:rsidP="00E57ED1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6"/>
          <w:szCs w:val="32"/>
          <w:lang w:eastAsia="ja-JP"/>
        </w:rPr>
      </w:pPr>
      <w:r w:rsidRPr="00E57ED1">
        <w:rPr>
          <w:rFonts w:eastAsiaTheme="minorEastAsia"/>
          <w:b/>
          <w:sz w:val="36"/>
          <w:szCs w:val="32"/>
          <w:lang w:eastAsia="ja-JP"/>
        </w:rPr>
        <w:lastRenderedPageBreak/>
        <w:t>TEXT CLASSIFICATION</w:t>
      </w:r>
    </w:p>
    <w:p w14:paraId="6383BA1A" w14:textId="77777777" w:rsidR="00E57ED1" w:rsidRPr="00E57ED1" w:rsidRDefault="00E57ED1" w:rsidP="00E57ED1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6"/>
          <w:szCs w:val="32"/>
          <w:lang w:eastAsia="ja-JP"/>
        </w:rPr>
      </w:pPr>
    </w:p>
    <w:p w14:paraId="4F877600" w14:textId="77777777" w:rsidR="00E57ED1" w:rsidRPr="0081744E" w:rsidRDefault="00E57ED1" w:rsidP="00E57ED1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1.1  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Mô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tả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cách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xây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dựng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dữ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liệu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và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bộ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dữ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liệu</w:t>
      </w:r>
      <w:proofErr w:type="spellEnd"/>
    </w:p>
    <w:p w14:paraId="1AC6AFD3" w14:textId="4891621F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Trình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bày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chi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tiết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xây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dựng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thế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nào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>?</w:t>
      </w:r>
    </w:p>
    <w:p w14:paraId="0C6E1C1A" w14:textId="1DCD7507" w:rsidR="00135D52" w:rsidRDefault="00135D52" w:rsidP="00135D52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crawl </w:t>
      </w:r>
      <w:proofErr w:type="spellStart"/>
      <w:r>
        <w:rPr>
          <w:rFonts w:eastAsiaTheme="minorEastAsia"/>
          <w:sz w:val="32"/>
          <w:szCs w:val="32"/>
          <w:lang w:eastAsia="ja-JP"/>
        </w:rPr>
        <w:t>về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trang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báo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online VNEXPRESS.NET</w:t>
      </w:r>
    </w:p>
    <w:p w14:paraId="6E0F55EC" w14:textId="46BDC6DD" w:rsidR="007B0EB7" w:rsidRDefault="007B0EB7" w:rsidP="007B0EB7">
      <w:pPr>
        <w:tabs>
          <w:tab w:val="center" w:pos="6379"/>
        </w:tabs>
        <w:spacing w:line="276" w:lineRule="auto"/>
        <w:ind w:left="360"/>
        <w:jc w:val="center"/>
        <w:rPr>
          <w:rFonts w:eastAsiaTheme="minorEastAsia"/>
          <w:sz w:val="32"/>
          <w:szCs w:val="32"/>
          <w:lang w:eastAsia="ja-JP"/>
        </w:rPr>
      </w:pPr>
      <w:r w:rsidRPr="007B0EB7">
        <w:rPr>
          <w:rFonts w:eastAsiaTheme="minorEastAsia"/>
          <w:noProof/>
          <w:lang w:eastAsia="ja-JP"/>
        </w:rPr>
        <w:drawing>
          <wp:inline distT="0" distB="0" distL="0" distR="0" wp14:anchorId="428F1251" wp14:editId="475ADC64">
            <wp:extent cx="5791835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DBEE" w14:textId="543690B9" w:rsidR="007B0EB7" w:rsidRDefault="007B0EB7" w:rsidP="007B0EB7">
      <w:pPr>
        <w:tabs>
          <w:tab w:val="center" w:pos="6379"/>
        </w:tabs>
        <w:spacing w:line="276" w:lineRule="auto"/>
        <w:ind w:left="360"/>
        <w:rPr>
          <w:rFonts w:eastAsiaTheme="minorEastAsia"/>
          <w:sz w:val="32"/>
          <w:szCs w:val="32"/>
          <w:lang w:eastAsia="ja-JP"/>
        </w:rPr>
      </w:pPr>
    </w:p>
    <w:p w14:paraId="4C5ADBC7" w14:textId="36D4929C" w:rsidR="007B0EB7" w:rsidRDefault="007B0EB7" w:rsidP="007B0EB7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Tương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ứng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môi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topic </w:t>
      </w:r>
      <w:proofErr w:type="spellStart"/>
      <w:r>
        <w:rPr>
          <w:rFonts w:eastAsiaTheme="minorEastAsia"/>
          <w:sz w:val="32"/>
          <w:szCs w:val="32"/>
          <w:lang w:eastAsia="ja-JP"/>
        </w:rPr>
        <w:t>thì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sẽ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ứng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mộtk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URL </w:t>
      </w:r>
      <w:proofErr w:type="spellStart"/>
      <w:r>
        <w:rPr>
          <w:rFonts w:eastAsiaTheme="minorEastAsia"/>
          <w:sz w:val="32"/>
          <w:szCs w:val="32"/>
          <w:lang w:eastAsia="ja-JP"/>
        </w:rPr>
        <w:t>khác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nhau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, ở </w:t>
      </w:r>
      <w:proofErr w:type="spellStart"/>
      <w:r>
        <w:rPr>
          <w:rFonts w:eastAsiaTheme="minorEastAsia"/>
          <w:sz w:val="32"/>
          <w:szCs w:val="32"/>
          <w:lang w:eastAsia="ja-JP"/>
        </w:rPr>
        <w:t>đây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tiến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hành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chọn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5 topic.</w:t>
      </w:r>
    </w:p>
    <w:p w14:paraId="14092AD0" w14:textId="05596867" w:rsidR="007B0EB7" w:rsidRPr="007B0EB7" w:rsidRDefault="007B0EB7" w:rsidP="007B0EB7">
      <w:pPr>
        <w:tabs>
          <w:tab w:val="center" w:pos="6379"/>
        </w:tabs>
        <w:spacing w:line="276" w:lineRule="auto"/>
        <w:ind w:left="360"/>
        <w:jc w:val="center"/>
        <w:rPr>
          <w:rFonts w:eastAsiaTheme="minorEastAsia"/>
          <w:sz w:val="32"/>
          <w:szCs w:val="32"/>
          <w:lang w:eastAsia="ja-JP"/>
        </w:rPr>
      </w:pPr>
      <w:r w:rsidRPr="007B0EB7">
        <w:rPr>
          <w:rFonts w:eastAsiaTheme="minorEastAsia"/>
          <w:noProof/>
          <w:lang w:eastAsia="ja-JP"/>
        </w:rPr>
        <w:drawing>
          <wp:inline distT="0" distB="0" distL="0" distR="0" wp14:anchorId="5206E80C" wp14:editId="6E00E9C6">
            <wp:extent cx="4382112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9B8A" w14:textId="46236A69" w:rsidR="007B0EB7" w:rsidRDefault="00135D52" w:rsidP="007B0EB7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Bằng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sử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dụng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viện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request </w:t>
      </w:r>
      <w:proofErr w:type="spellStart"/>
      <w:r>
        <w:rPr>
          <w:rFonts w:eastAsiaTheme="minorEastAsia"/>
          <w:sz w:val="32"/>
          <w:szCs w:val="32"/>
          <w:lang w:eastAsia="ja-JP"/>
        </w:rPr>
        <w:t>gửi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r w:rsidR="007B0EB7">
        <w:rPr>
          <w:rFonts w:eastAsiaTheme="minorEastAsia"/>
          <w:sz w:val="32"/>
          <w:szCs w:val="32"/>
          <w:lang w:eastAsia="ja-JP"/>
        </w:rPr>
        <w:t>URL</w:t>
      </w:r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D3860">
        <w:rPr>
          <w:rFonts w:eastAsiaTheme="minorEastAsia"/>
          <w:sz w:val="32"/>
          <w:szCs w:val="32"/>
          <w:lang w:eastAsia="ja-JP"/>
        </w:rPr>
        <w:t>tương</w:t>
      </w:r>
      <w:proofErr w:type="spellEnd"/>
      <w:r w:rsidR="00CD3860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D3860">
        <w:rPr>
          <w:rFonts w:eastAsiaTheme="minorEastAsia"/>
          <w:sz w:val="32"/>
          <w:szCs w:val="32"/>
          <w:lang w:eastAsia="ja-JP"/>
        </w:rPr>
        <w:t>ứng</w:t>
      </w:r>
      <w:proofErr w:type="spellEnd"/>
      <w:r w:rsidR="00CD3860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D3860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="00CD3860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D3860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="00CD3860">
        <w:rPr>
          <w:rFonts w:eastAsiaTheme="minorEastAsia"/>
          <w:sz w:val="32"/>
          <w:szCs w:val="32"/>
          <w:lang w:eastAsia="ja-JP"/>
        </w:rPr>
        <w:t xml:space="preserve"> topic.</w:t>
      </w:r>
      <w:r w:rsidR="007B0EB7"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mô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phỏng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người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đang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truy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cập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trang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 xml:space="preserve"> web </w:t>
      </w:r>
      <w:proofErr w:type="spellStart"/>
      <w:r w:rsidR="007B0EB7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="007B0EB7">
        <w:rPr>
          <w:rFonts w:eastAsiaTheme="minorEastAsia"/>
          <w:sz w:val="32"/>
          <w:szCs w:val="32"/>
          <w:lang w:eastAsia="ja-JP"/>
        </w:rPr>
        <w:t>.</w:t>
      </w:r>
    </w:p>
    <w:p w14:paraId="57B610A4" w14:textId="4D73A3A9" w:rsidR="007B0EB7" w:rsidRDefault="007B0EB7" w:rsidP="007B0EB7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lastRenderedPageBreak/>
        <w:t>Tiếp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dung </w:t>
      </w:r>
      <w:proofErr w:type="spellStart"/>
      <w:r>
        <w:rPr>
          <w:rFonts w:eastAsiaTheme="minorEastAsia"/>
          <w:sz w:val="32"/>
          <w:szCs w:val="32"/>
          <w:lang w:eastAsia="ja-JP"/>
        </w:rPr>
        <w:t>thư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viện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BeautifulSoup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proofErr w:type="gramStart"/>
      <w:r>
        <w:rPr>
          <w:rFonts w:eastAsiaTheme="minorEastAsia"/>
          <w:sz w:val="32"/>
          <w:szCs w:val="32"/>
          <w:lang w:eastAsia="ja-JP"/>
        </w:rPr>
        <w:t>response.content</w:t>
      </w:r>
      <w:proofErr w:type="spellEnd"/>
      <w:proofErr w:type="gramEnd"/>
      <w:r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lấy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tất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nội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>
        <w:rPr>
          <w:rFonts w:eastAsiaTheme="minorEastAsia"/>
          <w:sz w:val="32"/>
          <w:szCs w:val="32"/>
          <w:lang w:eastAsia="ja-JP"/>
        </w:rPr>
        <w:t>trong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trang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biến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soup. </w:t>
      </w:r>
    </w:p>
    <w:p w14:paraId="466F3E5C" w14:textId="07326DB2" w:rsidR="00DF7C9F" w:rsidRDefault="007B0EB7" w:rsidP="007B0EB7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mỗi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topic </w:t>
      </w: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thế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cần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phải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lấy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Title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nội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>
        <w:rPr>
          <w:rFonts w:eastAsiaTheme="minor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báo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vậy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sau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khi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development tool ta </w:t>
      </w:r>
      <w:proofErr w:type="spellStart"/>
      <w:r>
        <w:rPr>
          <w:rFonts w:eastAsiaTheme="minorEastAsia"/>
          <w:sz w:val="32"/>
          <w:szCs w:val="32"/>
          <w:lang w:eastAsia="ja-JP"/>
        </w:rPr>
        <w:t>thấy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mỗi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title </w:t>
      </w:r>
      <w:proofErr w:type="spellStart"/>
      <w:r>
        <w:rPr>
          <w:rFonts w:eastAsiaTheme="minor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báo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lưu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thẻ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h3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class (title-news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title_news</w:t>
      </w:r>
      <w:proofErr w:type="spellEnd"/>
      <w:r>
        <w:rPr>
          <w:rFonts w:eastAsiaTheme="minorEastAsia"/>
          <w:sz w:val="32"/>
          <w:szCs w:val="32"/>
          <w:lang w:eastAsia="ja-JP"/>
        </w:rPr>
        <w:t>)</w:t>
      </w:r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link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tới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tiết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bài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báo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lưu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ở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thẻ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con “&lt;a&gt;”</w:t>
      </w:r>
      <w:r>
        <w:rPr>
          <w:rFonts w:eastAsiaTheme="minorEastAsia"/>
          <w:sz w:val="32"/>
          <w:szCs w:val="32"/>
          <w:lang w:eastAsia="ja-JP"/>
        </w:rPr>
        <w:t>.</w:t>
      </w:r>
    </w:p>
    <w:p w14:paraId="1883DBF9" w14:textId="604EF416" w:rsidR="00DF7C9F" w:rsidRPr="00DF7C9F" w:rsidRDefault="00DF7C9F" w:rsidP="00DF7C9F">
      <w:pPr>
        <w:tabs>
          <w:tab w:val="center" w:pos="6379"/>
        </w:tabs>
        <w:spacing w:line="276" w:lineRule="auto"/>
        <w:ind w:left="360"/>
        <w:jc w:val="center"/>
        <w:rPr>
          <w:rFonts w:eastAsiaTheme="minorEastAsia"/>
          <w:sz w:val="32"/>
          <w:szCs w:val="32"/>
          <w:lang w:eastAsia="ja-JP"/>
        </w:rPr>
      </w:pPr>
      <w:r w:rsidRPr="00DF7C9F">
        <w:rPr>
          <w:rFonts w:eastAsiaTheme="minorEastAsia"/>
          <w:noProof/>
          <w:lang w:eastAsia="ja-JP"/>
        </w:rPr>
        <w:drawing>
          <wp:inline distT="0" distB="0" distL="0" distR="0" wp14:anchorId="4FF6E960" wp14:editId="4F424569">
            <wp:extent cx="4686935" cy="1282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428" w14:textId="7164C657" w:rsidR="007B0EB7" w:rsidRDefault="007B0EB7" w:rsidP="007B0EB7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Chỉ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cần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>
        <w:rPr>
          <w:rFonts w:eastAsiaTheme="minorEastAsia"/>
          <w:sz w:val="32"/>
          <w:szCs w:val="32"/>
          <w:lang w:eastAsia="ja-JP"/>
        </w:rPr>
        <w:t>findAll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biến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soup </w:t>
      </w:r>
      <w:proofErr w:type="spellStart"/>
      <w:r>
        <w:rPr>
          <w:rFonts w:eastAsiaTheme="minorEastAsia"/>
          <w:sz w:val="32"/>
          <w:szCs w:val="32"/>
          <w:lang w:eastAsia="ja-JP"/>
        </w:rPr>
        <w:t>lúc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nãy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sẽ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lấy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tất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thẻ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h3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class </w:t>
      </w:r>
      <w:proofErr w:type="spellStart"/>
      <w:r>
        <w:rPr>
          <w:rFonts w:eastAsiaTheme="minorEastAsia"/>
          <w:sz w:val="32"/>
          <w:szCs w:val="32"/>
          <w:lang w:eastAsia="ja-JP"/>
        </w:rPr>
        <w:t>tương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ứng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find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từng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thẻ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con “a”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bên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thẻ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cha “h3”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lấy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link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tiết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từng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bài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C9F">
        <w:rPr>
          <w:rFonts w:eastAsiaTheme="minorEastAsia"/>
          <w:sz w:val="32"/>
          <w:szCs w:val="32"/>
          <w:lang w:eastAsia="ja-JP"/>
        </w:rPr>
        <w:t>báo</w:t>
      </w:r>
      <w:proofErr w:type="spellEnd"/>
      <w:r w:rsidR="00DF7C9F">
        <w:rPr>
          <w:rFonts w:eastAsiaTheme="minorEastAsia"/>
          <w:sz w:val="32"/>
          <w:szCs w:val="32"/>
          <w:lang w:eastAsia="ja-JP"/>
        </w:rPr>
        <w:t>.</w:t>
      </w:r>
    </w:p>
    <w:p w14:paraId="04A24C67" w14:textId="4219EEE4" w:rsidR="00DF7C9F" w:rsidRDefault="00DF7C9F" w:rsidP="00DF7C9F">
      <w:pPr>
        <w:tabs>
          <w:tab w:val="center" w:pos="6379"/>
        </w:tabs>
        <w:spacing w:line="276" w:lineRule="auto"/>
        <w:ind w:left="360"/>
        <w:jc w:val="center"/>
        <w:rPr>
          <w:rFonts w:eastAsiaTheme="minorEastAsia"/>
          <w:sz w:val="32"/>
          <w:szCs w:val="32"/>
          <w:lang w:eastAsia="ja-JP"/>
        </w:rPr>
      </w:pPr>
      <w:r w:rsidRPr="00DF7C9F">
        <w:rPr>
          <w:rFonts w:eastAsiaTheme="minorEastAsia"/>
          <w:noProof/>
          <w:lang w:eastAsia="ja-JP"/>
        </w:rPr>
        <w:drawing>
          <wp:inline distT="0" distB="0" distL="0" distR="0" wp14:anchorId="533F4AD6" wp14:editId="30E75FD6">
            <wp:extent cx="4638599" cy="358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733" cy="3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142" w14:textId="09C58DD6" w:rsidR="00DF7C9F" w:rsidRDefault="00DF7C9F" w:rsidP="00DF7C9F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>
        <w:rPr>
          <w:rFonts w:eastAsiaTheme="minorEastAsia"/>
          <w:sz w:val="32"/>
          <w:szCs w:val="32"/>
          <w:lang w:eastAsia="ja-JP"/>
        </w:rPr>
        <w:t>tiết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báo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bên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lặp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lại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lúc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nãy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lấy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đề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Nội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bài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DF74AA">
        <w:rPr>
          <w:rFonts w:eastAsiaTheme="minorEastAsia"/>
          <w:sz w:val="32"/>
          <w:szCs w:val="32"/>
          <w:lang w:eastAsia="ja-JP"/>
        </w:rPr>
        <w:t>báo</w:t>
      </w:r>
      <w:proofErr w:type="spellEnd"/>
      <w:r w:rsidR="00DF74AA">
        <w:rPr>
          <w:rFonts w:eastAsiaTheme="minorEastAsia"/>
          <w:sz w:val="32"/>
          <w:szCs w:val="32"/>
          <w:lang w:eastAsia="ja-JP"/>
        </w:rPr>
        <w:t xml:space="preserve">. </w:t>
      </w:r>
    </w:p>
    <w:p w14:paraId="7ADF051C" w14:textId="2E3C16D2" w:rsidR="00DF74AA" w:rsidRDefault="00DF74AA" w:rsidP="00DF74AA">
      <w:pPr>
        <w:pStyle w:val="ListParagraph"/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DF74AA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52444018" wp14:editId="55926BB2">
            <wp:extent cx="4303667" cy="250436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139" cy="25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2DFC" w14:textId="77777777" w:rsidR="00DF74AA" w:rsidRPr="00DF7C9F" w:rsidRDefault="00DF74AA" w:rsidP="00DF74AA">
      <w:pPr>
        <w:pStyle w:val="ListParagraph"/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5A9DEC68" w14:textId="77777777" w:rsidR="00DF74AA" w:rsidRDefault="00DF74AA" w:rsidP="00DF74AA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lastRenderedPageBreak/>
        <w:t xml:space="preserve">Sau </w:t>
      </w:r>
      <w:proofErr w:type="spellStart"/>
      <w:r>
        <w:rPr>
          <w:rFonts w:eastAsiaTheme="minorEastAsia"/>
          <w:sz w:val="32"/>
          <w:szCs w:val="32"/>
          <w:lang w:eastAsia="ja-JP"/>
        </w:rPr>
        <w:t>bước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này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đã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>
        <w:rPr>
          <w:rFonts w:eastAsiaTheme="minorEastAsia"/>
          <w:sz w:val="32"/>
          <w:szCs w:val="32"/>
          <w:lang w:eastAsia="ja-JP"/>
        </w:rPr>
        <w:t>tiết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báo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rồi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>
        <w:rPr>
          <w:rFonts w:eastAsiaTheme="minorEastAsia"/>
          <w:sz w:val="32"/>
          <w:szCs w:val="32"/>
          <w:lang w:eastAsia="ja-JP"/>
        </w:rPr>
        <w:t>Công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đoạn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tiếp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theo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chúng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lưu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tệp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mỗi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topic </w:t>
      </w:r>
      <w:proofErr w:type="spellStart"/>
      <w:r>
        <w:rPr>
          <w:rFonts w:eastAsiaTheme="minorEastAsia"/>
          <w:sz w:val="32"/>
          <w:szCs w:val="32"/>
          <w:lang w:eastAsia="ja-JP"/>
        </w:rPr>
        <w:t>tương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ứng</w:t>
      </w:r>
      <w:proofErr w:type="spellEnd"/>
      <w:r>
        <w:rPr>
          <w:rFonts w:eastAsiaTheme="minorEastAsia"/>
          <w:sz w:val="32"/>
          <w:szCs w:val="32"/>
          <w:lang w:eastAsia="ja-JP"/>
        </w:rPr>
        <w:t>.</w:t>
      </w:r>
    </w:p>
    <w:p w14:paraId="76AABCA2" w14:textId="1BB89C1B" w:rsidR="00DF74AA" w:rsidRDefault="00DF74AA" w:rsidP="00DF74AA">
      <w:pPr>
        <w:pStyle w:val="ListParagraph"/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DF74AA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3C59CDB3" wp14:editId="721C3D66">
            <wp:extent cx="4448829" cy="805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875" cy="8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7182" w14:textId="4EAA7AEF" w:rsidR="00DF74AA" w:rsidRDefault="00DF74AA" w:rsidP="00DF74AA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thế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này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đã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xong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1 topic </w:t>
      </w:r>
      <w:proofErr w:type="spellStart"/>
      <w:r>
        <w:rPr>
          <w:rFonts w:eastAsiaTheme="minorEastAsia"/>
          <w:sz w:val="32"/>
          <w:szCs w:val="32"/>
          <w:lang w:eastAsia="ja-JP"/>
        </w:rPr>
        <w:t>tương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tự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topic </w:t>
      </w:r>
      <w:proofErr w:type="spellStart"/>
      <w:r>
        <w:rPr>
          <w:rFonts w:eastAsiaTheme="minorEastAsia"/>
          <w:sz w:val="32"/>
          <w:szCs w:val="32"/>
          <w:lang w:eastAsia="ja-JP"/>
        </w:rPr>
        <w:t>còn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lại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>
        <w:rPr>
          <w:rFonts w:eastAsiaTheme="minorEastAsia"/>
          <w:sz w:val="32"/>
          <w:szCs w:val="32"/>
          <w:lang w:eastAsia="ja-JP"/>
        </w:rPr>
        <w:t>Việc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>
        <w:rPr>
          <w:rFonts w:eastAsiaTheme="minorEastAsia"/>
          <w:sz w:val="32"/>
          <w:szCs w:val="32"/>
          <w:lang w:eastAsia="ja-JP"/>
        </w:rPr>
        <w:t>vòng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for </w:t>
      </w:r>
      <w:proofErr w:type="spellStart"/>
      <w:r>
        <w:rPr>
          <w:rFonts w:eastAsiaTheme="minorEastAsia"/>
          <w:sz w:val="32"/>
          <w:szCs w:val="32"/>
          <w:lang w:eastAsia="ja-JP"/>
        </w:rPr>
        <w:t>có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hoàn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toàn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crawl </w:t>
      </w:r>
      <w:proofErr w:type="spellStart"/>
      <w:r>
        <w:rPr>
          <w:rFonts w:eastAsiaTheme="minorEastAsia"/>
          <w:sz w:val="32"/>
          <w:szCs w:val="32"/>
          <w:lang w:eastAsia="ja-JP"/>
        </w:rPr>
        <w:t>nhiều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topic </w:t>
      </w:r>
      <w:proofErr w:type="spellStart"/>
      <w:r>
        <w:rPr>
          <w:rFonts w:eastAsiaTheme="minorEastAsia"/>
          <w:sz w:val="32"/>
          <w:szCs w:val="32"/>
          <w:lang w:eastAsia="ja-JP"/>
        </w:rPr>
        <w:t>một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lần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nhưng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số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lượng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ít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thì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mình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coppy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nhanh</w:t>
      </w:r>
      <w:proofErr w:type="spellEnd"/>
      <w:r>
        <w:rPr>
          <w:rFonts w:eastAsiaTheme="minorEastAsia"/>
          <w:sz w:val="32"/>
          <w:szCs w:val="32"/>
          <w:lang w:eastAsia="ja-JP"/>
        </w:rPr>
        <w:t>.</w:t>
      </w:r>
    </w:p>
    <w:p w14:paraId="7D3B080D" w14:textId="77777777" w:rsidR="00DF74AA" w:rsidRPr="00DF74AA" w:rsidRDefault="00DF74AA" w:rsidP="00DF74AA">
      <w:pPr>
        <w:tabs>
          <w:tab w:val="center" w:pos="6379"/>
        </w:tabs>
        <w:spacing w:line="276" w:lineRule="auto"/>
        <w:ind w:left="360"/>
        <w:rPr>
          <w:rFonts w:eastAsiaTheme="minorEastAsia"/>
          <w:sz w:val="32"/>
          <w:szCs w:val="32"/>
          <w:lang w:eastAsia="ja-JP"/>
        </w:rPr>
      </w:pPr>
    </w:p>
    <w:p w14:paraId="5353F29D" w14:textId="7C729B4C" w:rsidR="00E57ED1" w:rsidRDefault="00E57ED1" w:rsidP="00DF74AA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 dung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lượng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 bao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nhiêu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, bao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nhiêu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tập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 tin, bao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nhiêu</w:t>
      </w:r>
      <w:proofErr w:type="spellEnd"/>
      <w:r w:rsidRPr="00DF74AA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DF74AA">
        <w:rPr>
          <w:rFonts w:eastAsiaTheme="minorEastAsia" w:hint="eastAsia"/>
          <w:sz w:val="32"/>
          <w:szCs w:val="32"/>
          <w:lang w:eastAsia="ja-JP"/>
        </w:rPr>
        <w:t>lớp</w:t>
      </w:r>
      <w:proofErr w:type="spellEnd"/>
    </w:p>
    <w:p w14:paraId="081F1302" w14:textId="77777777" w:rsidR="00DF74AA" w:rsidRPr="00DF74AA" w:rsidRDefault="00DF74AA" w:rsidP="00DF74AA">
      <w:pPr>
        <w:pStyle w:val="ListParagraph"/>
        <w:rPr>
          <w:rFonts w:eastAsiaTheme="minorEastAsia"/>
          <w:sz w:val="32"/>
          <w:szCs w:val="32"/>
          <w:lang w:eastAsia="ja-JP"/>
        </w:rPr>
      </w:pPr>
    </w:p>
    <w:p w14:paraId="53BCABFE" w14:textId="4CCC93BE" w:rsidR="00DF74AA" w:rsidRDefault="00DF74AA" w:rsidP="00DF74AA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vậy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sau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khi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crawl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về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mỗi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tương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ứng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sẽ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lưu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tập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tin, ở </w:t>
      </w:r>
      <w:proofErr w:type="spellStart"/>
      <w:r>
        <w:rPr>
          <w:rFonts w:eastAsiaTheme="minorEastAsia"/>
          <w:sz w:val="32"/>
          <w:szCs w:val="32"/>
          <w:lang w:eastAsia="ja-JP"/>
        </w:rPr>
        <w:t>đây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mình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5 topic </w:t>
      </w:r>
      <w:proofErr w:type="spellStart"/>
      <w:r>
        <w:rPr>
          <w:rFonts w:eastAsiaTheme="minorEastAsia"/>
          <w:sz w:val="32"/>
          <w:szCs w:val="32"/>
          <w:lang w:eastAsia="ja-JP"/>
        </w:rPr>
        <w:t>thì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tương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ứng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5 file.</w:t>
      </w:r>
    </w:p>
    <w:p w14:paraId="02990C4C" w14:textId="77777777" w:rsidR="00DF74AA" w:rsidRPr="00DF74AA" w:rsidRDefault="00DF74AA" w:rsidP="00DF74AA">
      <w:pPr>
        <w:pStyle w:val="ListParagraph"/>
        <w:rPr>
          <w:rFonts w:eastAsiaTheme="minorEastAsia"/>
          <w:sz w:val="32"/>
          <w:szCs w:val="32"/>
          <w:lang w:eastAsia="ja-JP"/>
        </w:rPr>
      </w:pPr>
    </w:p>
    <w:p w14:paraId="2B47F544" w14:textId="5F4CC639" w:rsidR="00DF74AA" w:rsidRDefault="00DF74AA" w:rsidP="00DF74AA">
      <w:pPr>
        <w:pStyle w:val="ListParagraph"/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DF74AA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0A504709" wp14:editId="0BE434DC">
            <wp:extent cx="5791835" cy="861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6F9F" w14:textId="1ACBE591" w:rsidR="00DF74AA" w:rsidRDefault="00DF74AA" w:rsidP="00DF74AA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Nhưng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đây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chưa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xong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gọn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gắn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nhãn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train ta </w:t>
      </w:r>
      <w:proofErr w:type="spellStart"/>
      <w:r>
        <w:rPr>
          <w:rFonts w:eastAsiaTheme="minorEastAsia"/>
          <w:sz w:val="32"/>
          <w:szCs w:val="32"/>
          <w:lang w:eastAsia="ja-JP"/>
        </w:rPr>
        <w:t>cần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đọc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file </w:t>
      </w:r>
      <w:proofErr w:type="spellStart"/>
      <w:r>
        <w:rPr>
          <w:rFonts w:eastAsiaTheme="minorEastAsia"/>
          <w:sz w:val="32"/>
          <w:szCs w:val="32"/>
          <w:lang w:eastAsia="ja-JP"/>
        </w:rPr>
        <w:t>này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nối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chúng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lại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/>
          <w:sz w:val="32"/>
          <w:szCs w:val="32"/>
          <w:lang w:eastAsia="ja-JP"/>
        </w:rPr>
        <w:t>rồi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nhãn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vào</w:t>
      </w:r>
      <w:proofErr w:type="spellEnd"/>
      <w:r>
        <w:rPr>
          <w:rFonts w:eastAsiaTheme="minorEastAsia"/>
          <w:sz w:val="32"/>
          <w:szCs w:val="32"/>
          <w:lang w:eastAsia="ja-JP"/>
        </w:rPr>
        <w:t>.</w:t>
      </w:r>
    </w:p>
    <w:p w14:paraId="1B32BB7A" w14:textId="0D64427C" w:rsidR="00DF74AA" w:rsidRDefault="00DF74AA" w:rsidP="00DF74AA">
      <w:pPr>
        <w:pStyle w:val="ListParagraph"/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DF74AA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59D3DE2A" wp14:editId="1EE68AB7">
            <wp:extent cx="4674358" cy="22164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584" cy="22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44C5" w14:textId="67EEC52A" w:rsidR="00DF74AA" w:rsidRDefault="00DF74AA" w:rsidP="00DF74AA">
      <w:pPr>
        <w:pStyle w:val="ListParagraph"/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</w:p>
    <w:p w14:paraId="4E0ECA41" w14:textId="55B4DBA0" w:rsidR="00DF74AA" w:rsidRDefault="00DF74AA" w:rsidP="00DF74AA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lastRenderedPageBreak/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vậy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sau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khi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gắn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nhãn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sẽ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một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file </w:t>
      </w:r>
      <w:proofErr w:type="spellStart"/>
      <w:r>
        <w:rPr>
          <w:rFonts w:eastAsiaTheme="minorEastAsia"/>
          <w:sz w:val="32"/>
          <w:szCs w:val="32"/>
          <w:lang w:eastAsia="ja-JP"/>
        </w:rPr>
        <w:t>chứa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toàn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bộ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thế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này</w:t>
      </w:r>
      <w:proofErr w:type="spellEnd"/>
      <w:r>
        <w:rPr>
          <w:rFonts w:eastAsiaTheme="minorEastAsia"/>
          <w:sz w:val="32"/>
          <w:szCs w:val="32"/>
          <w:lang w:eastAsia="ja-JP"/>
        </w:rPr>
        <w:t>.</w:t>
      </w:r>
    </w:p>
    <w:p w14:paraId="165A5CF9" w14:textId="13748818" w:rsidR="00DF74AA" w:rsidRPr="00DF74AA" w:rsidRDefault="00DF74AA" w:rsidP="00DF74AA">
      <w:pPr>
        <w:pStyle w:val="ListParagraph"/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>
        <w:rPr>
          <w:noProof/>
        </w:rPr>
        <w:drawing>
          <wp:inline distT="0" distB="0" distL="0" distR="0" wp14:anchorId="7895B551" wp14:editId="256E1625">
            <wp:extent cx="4544704" cy="255661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036" cy="25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5D61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tích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(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văn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bản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dài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nhất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ngắn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nhất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số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, </w:t>
      </w:r>
      <w:r>
        <w:rPr>
          <w:rFonts w:eastAsiaTheme="minorEastAsia"/>
          <w:sz w:val="32"/>
          <w:szCs w:val="32"/>
          <w:lang w:eastAsia="ja-JP"/>
        </w:rPr>
        <w:t>…</w:t>
      </w:r>
      <w:r>
        <w:rPr>
          <w:rFonts w:eastAsiaTheme="minorEastAsia" w:hint="eastAsia"/>
          <w:sz w:val="32"/>
          <w:szCs w:val="32"/>
          <w:lang w:eastAsia="ja-JP"/>
        </w:rPr>
        <w:t>)</w:t>
      </w:r>
    </w:p>
    <w:p w14:paraId="54FE451A" w14:textId="5DEC4FC4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Cách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chia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>: Train, Test, Validation</w:t>
      </w:r>
    </w:p>
    <w:p w14:paraId="4DBCF422" w14:textId="43A30DC3" w:rsidR="00533383" w:rsidRPr="00533383" w:rsidRDefault="00533383" w:rsidP="00533383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chia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mỗi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báo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sẽ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gắn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nhãn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tướng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ứng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bắt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đầu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tỉ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lệ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8:2</w:t>
      </w:r>
    </w:p>
    <w:p w14:paraId="39ADE1BE" w14:textId="77777777" w:rsidR="00E57ED1" w:rsidRPr="00C07737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tích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bộ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trên</w:t>
      </w:r>
      <w:proofErr w:type="spellEnd"/>
    </w:p>
    <w:p w14:paraId="5EBA140F" w14:textId="2C0BC678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23A05BB8" w14:textId="77777777" w:rsidR="00E57ED1" w:rsidRPr="0081744E" w:rsidRDefault="00E57ED1" w:rsidP="00E57ED1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1.2  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Sơ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đồ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tổng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quát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r w:rsidRPr="0081744E">
        <w:rPr>
          <w:rFonts w:eastAsiaTheme="minorEastAsia" w:hint="eastAsia"/>
          <w:b/>
          <w:sz w:val="32"/>
          <w:szCs w:val="32"/>
          <w:lang w:eastAsia="ja-JP"/>
        </w:rPr>
        <w:tab/>
      </w:r>
    </w:p>
    <w:p w14:paraId="340CBE46" w14:textId="28FAC0FE" w:rsidR="00E57ED1" w:rsidRDefault="00533383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533383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0D697666" wp14:editId="5B568FAA">
            <wp:extent cx="5791835" cy="1968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9AAE" w14:textId="159CC6DA" w:rsidR="005721C8" w:rsidRDefault="005721C8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3A85512B" w14:textId="77777777" w:rsidR="005721C8" w:rsidRDefault="005721C8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67EC49C9" w14:textId="77777777" w:rsidR="00E57ED1" w:rsidRPr="0081744E" w:rsidRDefault="00E57ED1" w:rsidP="00E57ED1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r w:rsidRPr="0081744E">
        <w:rPr>
          <w:rFonts w:eastAsiaTheme="minorEastAsia" w:hint="eastAsia"/>
          <w:b/>
          <w:sz w:val="32"/>
          <w:szCs w:val="32"/>
          <w:lang w:eastAsia="ja-JP"/>
        </w:rPr>
        <w:lastRenderedPageBreak/>
        <w:t xml:space="preserve">1.3  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Đặc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trưng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của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mô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hình</w:t>
      </w:r>
      <w:proofErr w:type="spellEnd"/>
    </w:p>
    <w:p w14:paraId="6ED7935C" w14:textId="40C0CA9A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1.3.1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Tiền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xử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lý</w:t>
      </w:r>
      <w:proofErr w:type="spellEnd"/>
    </w:p>
    <w:p w14:paraId="3F295242" w14:textId="0A780A5C" w:rsidR="006541B3" w:rsidRDefault="006541B3" w:rsidP="006541B3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6541B3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3A32292A" wp14:editId="5C91E863">
            <wp:extent cx="4337782" cy="1708031"/>
            <wp:effectExtent l="0" t="0" r="571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347" cy="17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2D7A" w14:textId="5B218C2A" w:rsidR="00E57ED1" w:rsidRPr="005721C8" w:rsidRDefault="005721C8" w:rsidP="005721C8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 w:rsidRPr="005721C8">
        <w:rPr>
          <w:rFonts w:eastAsiaTheme="minorEastAsia"/>
          <w:sz w:val="32"/>
          <w:szCs w:val="32"/>
          <w:lang w:eastAsia="ja-JP"/>
        </w:rPr>
        <w:t>Công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đoạn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tiền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xử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lý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này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bắt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việc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cần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phải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đọc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lại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file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chứa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toàn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bộ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lúc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nãy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bằng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dataframe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thư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viện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pandas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dropna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xóa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bỏ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dòng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bị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5721C8">
        <w:rPr>
          <w:rFonts w:eastAsiaTheme="minorEastAsia"/>
          <w:sz w:val="32"/>
          <w:szCs w:val="32"/>
          <w:lang w:eastAsia="ja-JP"/>
        </w:rPr>
        <w:t>trống</w:t>
      </w:r>
      <w:proofErr w:type="spellEnd"/>
      <w:r w:rsidRPr="005721C8">
        <w:rPr>
          <w:rFonts w:eastAsiaTheme="minorEastAsia"/>
          <w:sz w:val="32"/>
          <w:szCs w:val="32"/>
          <w:lang w:eastAsia="ja-JP"/>
        </w:rPr>
        <w:t xml:space="preserve">. </w:t>
      </w:r>
    </w:p>
    <w:p w14:paraId="06E5B3DE" w14:textId="1873CDE3" w:rsidR="005721C8" w:rsidRDefault="005721C8" w:rsidP="005721C8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Tiếp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chuyển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về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string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>
        <w:rPr>
          <w:rFonts w:eastAsiaTheme="minorEastAsia"/>
          <w:sz w:val="32"/>
          <w:szCs w:val="32"/>
          <w:lang w:eastAsia="ja-JP"/>
        </w:rPr>
        <w:t>thư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viện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underthesea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tokenize </w:t>
      </w:r>
      <w:proofErr w:type="spellStart"/>
      <w:r>
        <w:rPr>
          <w:rFonts w:eastAsiaTheme="minorEastAsia"/>
          <w:sz w:val="32"/>
          <w:szCs w:val="32"/>
          <w:lang w:eastAsia="ja-JP"/>
        </w:rPr>
        <w:t>chuỗi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lưu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biến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Token.</w:t>
      </w:r>
    </w:p>
    <w:p w14:paraId="2DAE2ACC" w14:textId="503022AA" w:rsidR="005721C8" w:rsidRDefault="005721C8" w:rsidP="005721C8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Tiếp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đến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đọc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về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dạng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thường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>
        <w:rPr>
          <w:rFonts w:eastAsiaTheme="minorEastAsia"/>
          <w:sz w:val="32"/>
          <w:szCs w:val="32"/>
          <w:lang w:eastAsia="ja-JP"/>
        </w:rPr>
        <w:t>không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viết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hoa</w:t>
      </w:r>
      <w:proofErr w:type="spellEnd"/>
      <w:r>
        <w:rPr>
          <w:rFonts w:eastAsiaTheme="minorEastAsia"/>
          <w:sz w:val="32"/>
          <w:szCs w:val="32"/>
          <w:lang w:eastAsia="ja-JP"/>
        </w:rPr>
        <w:t>).</w:t>
      </w:r>
    </w:p>
    <w:p w14:paraId="61AEBC0E" w14:textId="6F73C6D3" w:rsidR="005721C8" w:rsidRDefault="005721C8" w:rsidP="005721C8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Cuối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cùng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công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đoạn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loại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bỏ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stop word. Ở </w:t>
      </w:r>
      <w:proofErr w:type="spellStart"/>
      <w:r>
        <w:rPr>
          <w:rFonts w:eastAsiaTheme="minorEastAsia"/>
          <w:sz w:val="32"/>
          <w:szCs w:val="32"/>
          <w:lang w:eastAsia="ja-JP"/>
        </w:rPr>
        <w:t>công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đoạn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này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dung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stopword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tiếng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việt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kê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sẵn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điển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vietnammese-stopword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(</w:t>
      </w:r>
      <w:hyperlink r:id="rId22" w:history="1">
        <w:r w:rsidRPr="004D1CD8">
          <w:rPr>
            <w:rStyle w:val="Hyperlink"/>
            <w:rFonts w:eastAsiaTheme="minorEastAsia"/>
            <w:sz w:val="32"/>
            <w:szCs w:val="32"/>
            <w:lang w:eastAsia="ja-JP"/>
          </w:rPr>
          <w:t>https://github.com/stopwords/vietnamese-stopwords</w:t>
        </w:r>
      </w:hyperlink>
      <w:r>
        <w:rPr>
          <w:rFonts w:eastAsiaTheme="minorEastAsia"/>
          <w:sz w:val="32"/>
          <w:szCs w:val="32"/>
          <w:lang w:eastAsia="ja-JP"/>
        </w:rPr>
        <w:t xml:space="preserve">). </w:t>
      </w:r>
      <w:proofErr w:type="spellStart"/>
      <w:r>
        <w:rPr>
          <w:rFonts w:eastAsiaTheme="minorEastAsia"/>
          <w:sz w:val="32"/>
          <w:szCs w:val="32"/>
          <w:lang w:eastAsia="ja-JP"/>
        </w:rPr>
        <w:t>Tải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bộ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điển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này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về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đọc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dòng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rồi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so </w:t>
      </w:r>
      <w:proofErr w:type="spellStart"/>
      <w:r>
        <w:rPr>
          <w:rFonts w:eastAsiaTheme="minorEastAsia"/>
          <w:sz w:val="32"/>
          <w:szCs w:val="32"/>
          <w:lang w:eastAsia="ja-JP"/>
        </w:rPr>
        <w:t>sánh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Token </w:t>
      </w:r>
      <w:proofErr w:type="spellStart"/>
      <w:r>
        <w:rPr>
          <w:rFonts w:eastAsiaTheme="minorEastAsia"/>
          <w:sz w:val="32"/>
          <w:szCs w:val="32"/>
          <w:lang w:eastAsia="ja-JP"/>
        </w:rPr>
        <w:t>lúc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nãy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nào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giống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nhau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thì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loại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bỏ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đi</w:t>
      </w:r>
      <w:proofErr w:type="spellEnd"/>
      <w:r>
        <w:rPr>
          <w:rFonts w:eastAsiaTheme="minorEastAsia"/>
          <w:sz w:val="32"/>
          <w:szCs w:val="32"/>
          <w:lang w:eastAsia="ja-JP"/>
        </w:rPr>
        <w:t>.</w:t>
      </w:r>
    </w:p>
    <w:p w14:paraId="479F8F07" w14:textId="1712B406" w:rsidR="005721C8" w:rsidRDefault="005721C8" w:rsidP="005721C8">
      <w:pPr>
        <w:pStyle w:val="ListParagraph"/>
        <w:numPr>
          <w:ilvl w:val="0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vậy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công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đoạn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tiền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xử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lý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xong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bộ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thu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lại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sau</w:t>
      </w:r>
      <w:proofErr w:type="spellEnd"/>
      <w:r>
        <w:rPr>
          <w:rFonts w:eastAsiaTheme="minorEastAsia"/>
          <w:sz w:val="32"/>
          <w:szCs w:val="32"/>
          <w:lang w:eastAsia="ja-JP"/>
        </w:rPr>
        <w:t>:</w:t>
      </w:r>
    </w:p>
    <w:p w14:paraId="4391193B" w14:textId="614C7F10" w:rsidR="006541B3" w:rsidRDefault="006541B3" w:rsidP="006541B3">
      <w:pPr>
        <w:pStyle w:val="ListParagraph"/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6541B3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4EB36DBE" wp14:editId="75C0A29F">
            <wp:extent cx="5780388" cy="1397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6771" cy="14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814E" w14:textId="77777777" w:rsidR="00E57ED1" w:rsidRDefault="0081744E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lastRenderedPageBreak/>
        <w:t xml:space="preserve">  </w:t>
      </w:r>
      <w:r w:rsidR="00E57ED1">
        <w:rPr>
          <w:rFonts w:eastAsiaTheme="minorEastAsia" w:hint="eastAsia"/>
          <w:sz w:val="32"/>
          <w:szCs w:val="32"/>
          <w:lang w:eastAsia="ja-JP"/>
        </w:rPr>
        <w:t xml:space="preserve">     </w:t>
      </w:r>
      <w:proofErr w:type="gramStart"/>
      <w:r w:rsidR="00E57ED1">
        <w:rPr>
          <w:rFonts w:eastAsiaTheme="minorEastAsia" w:hint="eastAsia"/>
          <w:sz w:val="32"/>
          <w:szCs w:val="32"/>
          <w:lang w:eastAsia="ja-JP"/>
        </w:rPr>
        <w:t>1.3.2  Feature</w:t>
      </w:r>
      <w:proofErr w:type="gramEnd"/>
    </w:p>
    <w:p w14:paraId="0D0F7FB2" w14:textId="0BAA9279" w:rsidR="00431625" w:rsidRPr="004614BF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t xml:space="preserve">TF – IDF (Term Frequency – Inverse Document Frequency)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là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thuật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toán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đánh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giá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tầm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quan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trọng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của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từ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trong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một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văn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bản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.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Giá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trị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càng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cao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thể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hiện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độ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quan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trọng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càng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cao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và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nó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phụ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thuộc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vào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số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lần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xuất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hiện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trong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văn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bản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nhưng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bù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lại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bởi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tần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xuất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trong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dữ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liệu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>.</w:t>
      </w:r>
    </w:p>
    <w:p w14:paraId="26A28C5C" w14:textId="77777777" w:rsidR="00431625" w:rsidRPr="004614BF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t xml:space="preserve">TF: Term Frequency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là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số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lần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từ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xuất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hiện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trong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văn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bản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>.</w:t>
      </w:r>
    </w:p>
    <w:p w14:paraId="44EF5DD8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01ED05D4" wp14:editId="7D0549CA">
            <wp:extent cx="3210373" cy="5144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8B1" w14:textId="77777777" w:rsidR="00431625" w:rsidRPr="004614BF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jc w:val="both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t>F(</w:t>
      </w:r>
      <w:proofErr w:type="spellStart"/>
      <w:proofErr w:type="gramStart"/>
      <w:r w:rsidRPr="004614BF">
        <w:rPr>
          <w:rFonts w:eastAsiaTheme="minorEastAsia"/>
          <w:sz w:val="28"/>
          <w:szCs w:val="28"/>
          <w:lang w:eastAsia="ja-JP"/>
        </w:rPr>
        <w:t>t,d</w:t>
      </w:r>
      <w:proofErr w:type="spellEnd"/>
      <w:proofErr w:type="gramEnd"/>
      <w:r w:rsidRPr="004614BF">
        <w:rPr>
          <w:rFonts w:eastAsiaTheme="minorEastAsia"/>
          <w:sz w:val="28"/>
          <w:szCs w:val="28"/>
          <w:lang w:eastAsia="ja-JP"/>
        </w:rPr>
        <w:t>) -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số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lần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xuất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hiện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từ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t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trong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văn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bản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d.</w:t>
      </w:r>
    </w:p>
    <w:p w14:paraId="6A24743E" w14:textId="77777777" w:rsidR="00431625" w:rsidRPr="004614BF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jc w:val="both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t>Max{f(</w:t>
      </w:r>
      <w:proofErr w:type="spellStart"/>
      <w:proofErr w:type="gramStart"/>
      <w:r w:rsidRPr="004614BF">
        <w:rPr>
          <w:rFonts w:eastAsiaTheme="minorEastAsia"/>
          <w:sz w:val="28"/>
          <w:szCs w:val="28"/>
          <w:lang w:eastAsia="ja-JP"/>
        </w:rPr>
        <w:t>w,d</w:t>
      </w:r>
      <w:proofErr w:type="spellEnd"/>
      <w:proofErr w:type="gramEnd"/>
      <w:r w:rsidRPr="004614BF">
        <w:rPr>
          <w:rFonts w:eastAsiaTheme="minorEastAsia"/>
          <w:sz w:val="28"/>
          <w:szCs w:val="28"/>
          <w:lang w:eastAsia="ja-JP"/>
        </w:rPr>
        <w:t>):</w:t>
      </w:r>
      <w:proofErr w:type="spellStart"/>
      <w:r w:rsidRPr="004614BF">
        <w:rPr>
          <w:b/>
          <w:bCs/>
          <w:color w:val="202122"/>
          <w:sz w:val="28"/>
          <w:szCs w:val="28"/>
          <w:shd w:val="clear" w:color="auto" w:fill="FFFFFF"/>
        </w:rPr>
        <w:t>w</w:t>
      </w:r>
      <w:r w:rsidRPr="004614BF">
        <w:rPr>
          <w:rFonts w:ascii="Cambria Math" w:hAnsi="Cambria Math" w:cs="Cambria Math"/>
          <w:b/>
          <w:bCs/>
          <w:color w:val="202122"/>
          <w:sz w:val="28"/>
          <w:szCs w:val="28"/>
          <w:shd w:val="clear" w:color="auto" w:fill="FFFFFF"/>
        </w:rPr>
        <w:t>∈</w:t>
      </w:r>
      <w:r w:rsidRPr="004614BF">
        <w:rPr>
          <w:b/>
          <w:bCs/>
          <w:color w:val="202122"/>
          <w:sz w:val="28"/>
          <w:szCs w:val="28"/>
          <w:shd w:val="clear" w:color="auto" w:fill="FFFFFF"/>
        </w:rPr>
        <w:t>d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} –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số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lần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xuất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hiện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nhiều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nhất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của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một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từ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kì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trong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văn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bản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>.</w:t>
      </w:r>
    </w:p>
    <w:p w14:paraId="138C557A" w14:textId="77777777" w:rsidR="00431625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4614BF">
        <w:rPr>
          <w:rFonts w:eastAsiaTheme="minorEastAsia"/>
          <w:sz w:val="28"/>
          <w:szCs w:val="28"/>
          <w:lang w:eastAsia="ja-JP"/>
        </w:rPr>
        <w:t>Với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chuỗi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token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lúc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nãy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ta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áp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dụng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công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thức</w:t>
      </w:r>
      <w:proofErr w:type="spellEnd"/>
      <w:r>
        <w:rPr>
          <w:rFonts w:eastAsiaTheme="minorEastAsia"/>
          <w:sz w:val="32"/>
          <w:szCs w:val="32"/>
          <w:lang w:eastAsia="ja-JP"/>
        </w:rPr>
        <w:t>:</w:t>
      </w:r>
    </w:p>
    <w:p w14:paraId="09B7F2D4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32"/>
          <w:szCs w:val="32"/>
          <w:lang w:eastAsia="ja-JP"/>
        </w:rPr>
      </w:pPr>
      <w:r w:rsidRPr="00E55102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4EECB7EE" wp14:editId="6A590571">
            <wp:extent cx="3564686" cy="1995969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8753" cy="20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69C2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</w:p>
    <w:p w14:paraId="124520E7" w14:textId="77777777" w:rsidR="00431625" w:rsidRPr="004614BF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28"/>
          <w:szCs w:val="28"/>
          <w:lang w:eastAsia="ja-JP"/>
        </w:rPr>
      </w:pPr>
      <w:proofErr w:type="spellStart"/>
      <w:r w:rsidRPr="004614BF">
        <w:rPr>
          <w:rFonts w:eastAsiaTheme="minorEastAsia"/>
          <w:sz w:val="28"/>
          <w:szCs w:val="28"/>
          <w:lang w:eastAsia="ja-JP"/>
        </w:rPr>
        <w:t>Kết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quả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: </w:t>
      </w:r>
    </w:p>
    <w:p w14:paraId="010C0747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7432B409" wp14:editId="5831C45D">
            <wp:extent cx="4411221" cy="1406106"/>
            <wp:effectExtent l="0" t="0" r="889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986" cy="14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B9A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</w:p>
    <w:p w14:paraId="55186E40" w14:textId="77777777" w:rsidR="00431625" w:rsidRPr="004614BF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lastRenderedPageBreak/>
        <w:t xml:space="preserve">IDF: Inverse Document </w:t>
      </w:r>
      <w:proofErr w:type="gramStart"/>
      <w:r w:rsidRPr="004614BF">
        <w:rPr>
          <w:rFonts w:eastAsiaTheme="minorEastAsia"/>
          <w:sz w:val="28"/>
          <w:szCs w:val="28"/>
          <w:lang w:eastAsia="ja-JP"/>
        </w:rPr>
        <w:t xml:space="preserve">Frequency(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Tần</w:t>
      </w:r>
      <w:proofErr w:type="spellEnd"/>
      <w:proofErr w:type="gram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suất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nghịch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đảo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của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văn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bản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),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giúp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đánh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giá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quan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trọng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của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một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từ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>.</w:t>
      </w:r>
    </w:p>
    <w:p w14:paraId="254A613F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084710CF" wp14:editId="295C93B1">
            <wp:extent cx="3690668" cy="2491201"/>
            <wp:effectExtent l="0" t="0" r="508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2661" cy="24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791E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t>-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Kết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/>
          <w:sz w:val="28"/>
          <w:szCs w:val="28"/>
          <w:lang w:eastAsia="ja-JP"/>
        </w:rPr>
        <w:t>quả</w:t>
      </w:r>
      <w:proofErr w:type="spellEnd"/>
      <w:r w:rsidRPr="004614BF">
        <w:rPr>
          <w:rFonts w:eastAsiaTheme="minorEastAsia"/>
          <w:sz w:val="28"/>
          <w:szCs w:val="28"/>
          <w:lang w:eastAsia="ja-JP"/>
        </w:rPr>
        <w:t>:</w:t>
      </w:r>
    </w:p>
    <w:p w14:paraId="4F103576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5F9AB382" wp14:editId="4CE563A2">
            <wp:extent cx="4523752" cy="117247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8424" cy="11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C73C" w14:textId="77777777" w:rsidR="00431625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sz w:val="28"/>
          <w:szCs w:val="28"/>
          <w:lang w:eastAsia="ja-JP"/>
        </w:rPr>
        <w:t>-TF-IDF:</w:t>
      </w:r>
    </w:p>
    <w:p w14:paraId="12EB1AB2" w14:textId="77777777" w:rsidR="00431625" w:rsidRPr="004614BF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Khi </w:t>
      </w:r>
      <w:proofErr w:type="spellStart"/>
      <w:r>
        <w:rPr>
          <w:rFonts w:eastAsiaTheme="minorEastAsia"/>
          <w:sz w:val="28"/>
          <w:szCs w:val="28"/>
          <w:lang w:eastAsia="ja-JP"/>
        </w:rPr>
        <w:t>có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cả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TF </w:t>
      </w:r>
      <w:proofErr w:type="spellStart"/>
      <w:r>
        <w:rPr>
          <w:rFonts w:eastAsiaTheme="minorEastAsia"/>
          <w:sz w:val="28"/>
          <w:szCs w:val="28"/>
          <w:lang w:eastAsia="ja-JP"/>
        </w:rPr>
        <w:t>và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IDF ta </w:t>
      </w:r>
      <w:proofErr w:type="spellStart"/>
      <w:r>
        <w:rPr>
          <w:rFonts w:eastAsiaTheme="minorEastAsia"/>
          <w:sz w:val="28"/>
          <w:szCs w:val="28"/>
          <w:lang w:eastAsia="ja-JP"/>
        </w:rPr>
        <w:t>dễ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dàng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tính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được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TF-IDF</w:t>
      </w:r>
    </w:p>
    <w:p w14:paraId="606BE698" w14:textId="77777777" w:rsidR="00431625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172C1CCA" wp14:editId="12592A2E">
            <wp:extent cx="3115110" cy="32389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3D72" w14:textId="77777777" w:rsidR="00431625" w:rsidRDefault="00431625" w:rsidP="00431625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01B3F46A" wp14:editId="6FB447D8">
            <wp:extent cx="3477110" cy="1181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0B4B" w14:textId="77777777" w:rsidR="00431625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28"/>
          <w:szCs w:val="28"/>
          <w:lang w:eastAsia="ja-JP"/>
        </w:rPr>
      </w:pPr>
      <w:proofErr w:type="spellStart"/>
      <w:r>
        <w:rPr>
          <w:rFonts w:eastAsiaTheme="minorEastAsia"/>
          <w:sz w:val="28"/>
          <w:szCs w:val="28"/>
          <w:lang w:eastAsia="ja-JP"/>
        </w:rPr>
        <w:t>Kết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Quả</w:t>
      </w:r>
      <w:proofErr w:type="spellEnd"/>
      <w:r>
        <w:rPr>
          <w:rFonts w:eastAsiaTheme="minorEastAsia"/>
          <w:sz w:val="28"/>
          <w:szCs w:val="28"/>
          <w:lang w:eastAsia="ja-JP"/>
        </w:rPr>
        <w:t>:</w:t>
      </w:r>
    </w:p>
    <w:p w14:paraId="199B5AF7" w14:textId="54E9B160" w:rsidR="0081744E" w:rsidRDefault="0081744E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24468538" w14:textId="40718AEA" w:rsidR="00431625" w:rsidRDefault="00431625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5EEAF71E" w14:textId="77777777" w:rsidR="00431625" w:rsidRDefault="00431625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77FD7019" w14:textId="037E6B22" w:rsidR="00E57ED1" w:rsidRDefault="0081744E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lastRenderedPageBreak/>
        <w:t xml:space="preserve">   </w:t>
      </w:r>
      <w:r w:rsidR="00E57ED1">
        <w:rPr>
          <w:rFonts w:eastAsiaTheme="minorEastAsia" w:hint="eastAsia"/>
          <w:sz w:val="32"/>
          <w:szCs w:val="32"/>
          <w:lang w:eastAsia="ja-JP"/>
        </w:rPr>
        <w:t xml:space="preserve">    </w:t>
      </w:r>
      <w:proofErr w:type="gramStart"/>
      <w:r w:rsidR="00E57ED1">
        <w:rPr>
          <w:rFonts w:eastAsiaTheme="minorEastAsia" w:hint="eastAsia"/>
          <w:sz w:val="32"/>
          <w:szCs w:val="32"/>
          <w:lang w:eastAsia="ja-JP"/>
        </w:rPr>
        <w:t xml:space="preserve">1.3.3 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proofErr w:type="gram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</w:p>
    <w:p w14:paraId="0070EE0C" w14:textId="35C8BD17" w:rsidR="00431625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gramStart"/>
      <w:r w:rsidRPr="00431625">
        <w:rPr>
          <w:rFonts w:eastAsiaTheme="minorEastAsia"/>
          <w:sz w:val="32"/>
          <w:szCs w:val="32"/>
          <w:lang w:eastAsia="ja-JP"/>
        </w:rPr>
        <w:t>SVM</w:t>
      </w:r>
      <w:r>
        <w:rPr>
          <w:rFonts w:eastAsiaTheme="minorEastAsia"/>
          <w:sz w:val="32"/>
          <w:szCs w:val="32"/>
          <w:lang w:eastAsia="ja-JP"/>
        </w:rPr>
        <w:t>(</w:t>
      </w:r>
      <w:proofErr w:type="gramEnd"/>
      <w:r>
        <w:rPr>
          <w:rFonts w:eastAsiaTheme="minorEastAsia"/>
          <w:sz w:val="32"/>
          <w:szCs w:val="32"/>
          <w:lang w:eastAsia="ja-JP"/>
        </w:rPr>
        <w:t xml:space="preserve">Support vector machine): </w:t>
      </w:r>
      <w:proofErr w:type="spellStart"/>
      <w:r>
        <w:rPr>
          <w:rFonts w:eastAsiaTheme="minorEastAsia"/>
          <w:sz w:val="32"/>
          <w:szCs w:val="32"/>
          <w:lang w:eastAsia="ja-JP"/>
        </w:rPr>
        <w:t>Là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thuật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toán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học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giám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sát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sử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dụng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lớp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>.</w:t>
      </w:r>
    </w:p>
    <w:p w14:paraId="4BB64605" w14:textId="5EB9838A" w:rsidR="00431625" w:rsidRDefault="00431625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toán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chia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cần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dung </w:t>
      </w:r>
      <w:proofErr w:type="spellStart"/>
      <w:r>
        <w:rPr>
          <w:rFonts w:eastAsiaTheme="minorEastAsia"/>
          <w:sz w:val="32"/>
          <w:szCs w:val="32"/>
          <w:lang w:eastAsia="ja-JP"/>
        </w:rPr>
        <w:t>thuật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toán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ánh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xạ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bộ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data </w:t>
      </w:r>
      <w:proofErr w:type="spellStart"/>
      <w:r>
        <w:rPr>
          <w:rFonts w:eastAsiaTheme="minorEastAsia"/>
          <w:sz w:val="32"/>
          <w:szCs w:val="32"/>
          <w:lang w:eastAsia="ja-JP"/>
        </w:rPr>
        <w:t>vào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không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gian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nhiều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chiều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>
        <w:rPr>
          <w:rFonts w:eastAsiaTheme="minorEastAsia"/>
          <w:sz w:val="32"/>
          <w:szCs w:val="32"/>
          <w:lang w:eastAsia="ja-JP"/>
        </w:rPr>
        <w:t>từ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tìm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>
        <w:rPr>
          <w:rFonts w:eastAsiaTheme="minorEastAsia"/>
          <w:sz w:val="32"/>
          <w:szCs w:val="32"/>
          <w:lang w:eastAsia="ja-JP"/>
        </w:rPr>
        <w:t>siêu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mặt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phẳng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chia.</w:t>
      </w:r>
    </w:p>
    <w:p w14:paraId="0DF82066" w14:textId="2AC7EA72" w:rsidR="00326514" w:rsidRDefault="00326514" w:rsidP="00431625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Với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bài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toán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lớp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dữ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sử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dụng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viện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SVC </w:t>
      </w:r>
      <w:proofErr w:type="spellStart"/>
      <w:r>
        <w:rPr>
          <w:rFonts w:eastAsiaTheme="minor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SVM </w:t>
      </w:r>
      <w:proofErr w:type="spellStart"/>
      <w:r>
        <w:rPr>
          <w:rFonts w:eastAsiaTheme="minorEastAsia"/>
          <w:sz w:val="32"/>
          <w:szCs w:val="32"/>
          <w:lang w:eastAsia="ja-JP"/>
        </w:rPr>
        <w:t>sklearm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. </w:t>
      </w:r>
    </w:p>
    <w:p w14:paraId="5279DF7F" w14:textId="3EA4173B" w:rsidR="003A4F9E" w:rsidRDefault="003A4F9E" w:rsidP="003A4F9E">
      <w:pPr>
        <w:pStyle w:val="ListParagraph"/>
        <w:numPr>
          <w:ilvl w:val="1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Đầu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tiên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ta </w:t>
      </w:r>
      <w:proofErr w:type="spellStart"/>
      <w:r>
        <w:rPr>
          <w:rFonts w:eastAsiaTheme="minorEastAsia"/>
          <w:sz w:val="32"/>
          <w:szCs w:val="32"/>
          <w:lang w:eastAsia="ja-JP"/>
        </w:rPr>
        <w:t>mã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hóa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bộ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văn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bản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train </w:t>
      </w:r>
      <w:proofErr w:type="spellStart"/>
      <w:r>
        <w:rPr>
          <w:rFonts w:eastAsiaTheme="minorEastAsia"/>
          <w:sz w:val="32"/>
          <w:szCs w:val="32"/>
          <w:lang w:eastAsia="ja-JP"/>
        </w:rPr>
        <w:t>thành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một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ma </w:t>
      </w:r>
      <w:proofErr w:type="spellStart"/>
      <w:r>
        <w:rPr>
          <w:rFonts w:eastAsiaTheme="minorEastAsia"/>
          <w:sz w:val="32"/>
          <w:szCs w:val="32"/>
          <w:lang w:eastAsia="ja-JP"/>
        </w:rPr>
        <w:t>trận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vector</w:t>
      </w:r>
    </w:p>
    <w:p w14:paraId="73627562" w14:textId="088C43C9" w:rsidR="00326514" w:rsidRDefault="003A4F9E" w:rsidP="00326514">
      <w:pPr>
        <w:pStyle w:val="ListParagraph"/>
        <w:numPr>
          <w:ilvl w:val="1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 xml:space="preserve">Sau </w:t>
      </w:r>
      <w:proofErr w:type="spellStart"/>
      <w:r>
        <w:rPr>
          <w:rFonts w:eastAsiaTheme="minorEastAsia"/>
          <w:sz w:val="32"/>
          <w:szCs w:val="32"/>
          <w:lang w:eastAsia="ja-JP"/>
        </w:rPr>
        <w:t>đó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trích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xuất</w:t>
      </w:r>
      <w:proofErr w:type="spellEnd"/>
      <w:r w:rsidR="00326514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26514">
        <w:rPr>
          <w:rFonts w:eastAsiaTheme="minorEastAsia"/>
          <w:sz w:val="32"/>
          <w:szCs w:val="32"/>
          <w:lang w:eastAsia="ja-JP"/>
        </w:rPr>
        <w:t>đặc</w:t>
      </w:r>
      <w:proofErr w:type="spellEnd"/>
      <w:r w:rsidR="00326514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26514">
        <w:rPr>
          <w:rFonts w:eastAsiaTheme="minorEastAsia"/>
          <w:sz w:val="32"/>
          <w:szCs w:val="32"/>
          <w:lang w:eastAsia="ja-JP"/>
        </w:rPr>
        <w:t>trưng</w:t>
      </w:r>
      <w:proofErr w:type="spellEnd"/>
      <w:r w:rsidR="00326514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26514">
        <w:rPr>
          <w:rFonts w:eastAsiaTheme="minorEastAsia"/>
          <w:sz w:val="32"/>
          <w:szCs w:val="32"/>
          <w:lang w:eastAsia="ja-JP"/>
        </w:rPr>
        <w:t>bằng</w:t>
      </w:r>
      <w:proofErr w:type="spellEnd"/>
      <w:r w:rsidR="00326514">
        <w:rPr>
          <w:rFonts w:eastAsiaTheme="minorEastAsia"/>
          <w:sz w:val="32"/>
          <w:szCs w:val="32"/>
          <w:lang w:eastAsia="ja-JP"/>
        </w:rPr>
        <w:t xml:space="preserve"> TF-IDF </w:t>
      </w:r>
    </w:p>
    <w:p w14:paraId="08112A79" w14:textId="3A35CE89" w:rsidR="003A4F9E" w:rsidRDefault="003A4F9E" w:rsidP="00326514">
      <w:pPr>
        <w:pStyle w:val="ListParagraph"/>
        <w:numPr>
          <w:ilvl w:val="1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>Set gamma = auto(scale)</w:t>
      </w:r>
    </w:p>
    <w:p w14:paraId="3D4130DE" w14:textId="5D33BBB7" w:rsidR="003A4F9E" w:rsidRDefault="003A4F9E" w:rsidP="003A4F9E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Bắt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đầu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train:</w:t>
      </w:r>
    </w:p>
    <w:p w14:paraId="24B547FB" w14:textId="1583ECDC" w:rsidR="003A4F9E" w:rsidRPr="003A4F9E" w:rsidRDefault="003A4F9E" w:rsidP="003A4F9E">
      <w:pPr>
        <w:pStyle w:val="ListParagraph"/>
        <w:tabs>
          <w:tab w:val="center" w:pos="6379"/>
        </w:tabs>
        <w:spacing w:line="276" w:lineRule="auto"/>
        <w:ind w:left="2078"/>
        <w:rPr>
          <w:rFonts w:eastAsiaTheme="minorEastAsia"/>
          <w:sz w:val="32"/>
          <w:szCs w:val="32"/>
          <w:lang w:eastAsia="ja-JP"/>
        </w:rPr>
      </w:pPr>
      <w:r w:rsidRPr="003A4F9E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01226A8C" wp14:editId="4095A48F">
            <wp:extent cx="4835823" cy="1301953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0059" cy="13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7078" w14:textId="77777777" w:rsidR="004614BF" w:rsidRDefault="004614BF" w:rsidP="004614BF">
      <w:pPr>
        <w:pStyle w:val="ListParagraph"/>
        <w:tabs>
          <w:tab w:val="center" w:pos="6379"/>
        </w:tabs>
        <w:spacing w:line="276" w:lineRule="auto"/>
        <w:ind w:left="2078"/>
        <w:jc w:val="center"/>
        <w:rPr>
          <w:rFonts w:eastAsiaTheme="minorEastAsia"/>
          <w:sz w:val="28"/>
          <w:szCs w:val="28"/>
          <w:lang w:eastAsia="ja-JP"/>
        </w:rPr>
      </w:pPr>
    </w:p>
    <w:p w14:paraId="4B515694" w14:textId="77777777" w:rsidR="00E57ED1" w:rsidRPr="004614BF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28"/>
          <w:szCs w:val="28"/>
          <w:lang w:eastAsia="ja-JP"/>
        </w:rPr>
      </w:pPr>
      <w:r w:rsidRPr="004614BF">
        <w:rPr>
          <w:rFonts w:eastAsiaTheme="minorEastAsia" w:hint="eastAsia"/>
          <w:sz w:val="28"/>
          <w:szCs w:val="28"/>
          <w:lang w:eastAsia="ja-JP"/>
        </w:rPr>
        <w:t xml:space="preserve">       </w:t>
      </w:r>
      <w:proofErr w:type="gramStart"/>
      <w:r w:rsidRPr="004614BF">
        <w:rPr>
          <w:rFonts w:eastAsiaTheme="minorEastAsia" w:hint="eastAsia"/>
          <w:sz w:val="28"/>
          <w:szCs w:val="28"/>
          <w:lang w:eastAsia="ja-JP"/>
        </w:rPr>
        <w:t xml:space="preserve">1.3.4  </w:t>
      </w:r>
      <w:proofErr w:type="spellStart"/>
      <w:r w:rsidRPr="004614BF">
        <w:rPr>
          <w:rFonts w:eastAsiaTheme="minorEastAsia" w:hint="eastAsia"/>
          <w:sz w:val="28"/>
          <w:szCs w:val="28"/>
          <w:lang w:eastAsia="ja-JP"/>
        </w:rPr>
        <w:t>Cách</w:t>
      </w:r>
      <w:proofErr w:type="spellEnd"/>
      <w:proofErr w:type="gramEnd"/>
      <w:r w:rsidRPr="004614BF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 w:hint="eastAsia"/>
          <w:sz w:val="28"/>
          <w:szCs w:val="28"/>
          <w:lang w:eastAsia="ja-JP"/>
        </w:rPr>
        <w:t>đánh</w:t>
      </w:r>
      <w:proofErr w:type="spellEnd"/>
      <w:r w:rsidRPr="004614BF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Pr="004614BF">
        <w:rPr>
          <w:rFonts w:eastAsiaTheme="minorEastAsia" w:hint="eastAsia"/>
          <w:sz w:val="28"/>
          <w:szCs w:val="28"/>
          <w:lang w:eastAsia="ja-JP"/>
        </w:rPr>
        <w:t>giá</w:t>
      </w:r>
      <w:proofErr w:type="spellEnd"/>
    </w:p>
    <w:p w14:paraId="0305BFB3" w14:textId="76151DBB" w:rsidR="0081744E" w:rsidRDefault="00431625" w:rsidP="00431625">
      <w:pPr>
        <w:pStyle w:val="ListParagraph"/>
        <w:tabs>
          <w:tab w:val="center" w:pos="6379"/>
        </w:tabs>
        <w:spacing w:line="276" w:lineRule="auto"/>
        <w:ind w:left="1915"/>
        <w:rPr>
          <w:rFonts w:eastAsiaTheme="minorEastAsia"/>
          <w:sz w:val="28"/>
          <w:szCs w:val="28"/>
          <w:lang w:eastAsia="ja-JP"/>
        </w:rPr>
      </w:pPr>
      <w:r w:rsidRPr="00431625">
        <w:rPr>
          <w:rFonts w:eastAsiaTheme="minorEastAsia"/>
          <w:sz w:val="28"/>
          <w:szCs w:val="28"/>
          <w:lang w:eastAsia="ja-JP"/>
        </w:rPr>
        <w:t>-</w:t>
      </w:r>
      <w:proofErr w:type="spellStart"/>
      <w:r>
        <w:rPr>
          <w:rFonts w:eastAsiaTheme="minorEastAsia"/>
          <w:sz w:val="28"/>
          <w:szCs w:val="28"/>
          <w:lang w:eastAsia="ja-JP"/>
        </w:rPr>
        <w:t>Acurracy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: </w:t>
      </w:r>
    </w:p>
    <w:p w14:paraId="2322749D" w14:textId="0F630DCF" w:rsidR="00431625" w:rsidRDefault="00431625" w:rsidP="00431625">
      <w:pPr>
        <w:pStyle w:val="ListParagraph"/>
        <w:tabs>
          <w:tab w:val="center" w:pos="6379"/>
        </w:tabs>
        <w:spacing w:line="276" w:lineRule="auto"/>
        <w:ind w:left="1915"/>
        <w:jc w:val="center"/>
        <w:rPr>
          <w:rFonts w:eastAsiaTheme="minorEastAsia"/>
          <w:sz w:val="28"/>
          <w:szCs w:val="28"/>
          <w:lang w:eastAsia="ja-JP"/>
        </w:rPr>
      </w:pPr>
      <w:r w:rsidRPr="00431625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6615774B" wp14:editId="7EDF66FB">
            <wp:extent cx="4149305" cy="4467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975" cy="4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FDDE" w14:textId="147C3984" w:rsidR="00431625" w:rsidRDefault="00431625" w:rsidP="00431625">
      <w:pPr>
        <w:pStyle w:val="ListParagraph"/>
        <w:tabs>
          <w:tab w:val="center" w:pos="6379"/>
        </w:tabs>
        <w:spacing w:line="276" w:lineRule="auto"/>
        <w:ind w:left="1915"/>
        <w:jc w:val="center"/>
        <w:rPr>
          <w:rFonts w:eastAsiaTheme="minorEastAsia"/>
          <w:sz w:val="32"/>
          <w:szCs w:val="32"/>
          <w:lang w:eastAsia="ja-JP"/>
        </w:rPr>
      </w:pPr>
      <w:r w:rsidRPr="00431625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7E829490" wp14:editId="7BD8D332">
            <wp:extent cx="4108372" cy="569344"/>
            <wp:effectExtent l="0" t="0" r="698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0228" cy="6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42EF" w14:textId="1D8FBDB1" w:rsidR="009822DB" w:rsidRDefault="009822DB" w:rsidP="00431625">
      <w:pPr>
        <w:pStyle w:val="ListParagraph"/>
        <w:tabs>
          <w:tab w:val="center" w:pos="6379"/>
        </w:tabs>
        <w:spacing w:line="276" w:lineRule="auto"/>
        <w:ind w:left="1915"/>
        <w:jc w:val="center"/>
        <w:rPr>
          <w:rFonts w:eastAsiaTheme="minorEastAsia"/>
          <w:sz w:val="32"/>
          <w:szCs w:val="32"/>
          <w:lang w:eastAsia="ja-JP"/>
        </w:rPr>
      </w:pPr>
    </w:p>
    <w:p w14:paraId="2E6CF450" w14:textId="24E55FB4" w:rsidR="009822DB" w:rsidRDefault="009822DB" w:rsidP="00431625">
      <w:pPr>
        <w:pStyle w:val="ListParagraph"/>
        <w:tabs>
          <w:tab w:val="center" w:pos="6379"/>
        </w:tabs>
        <w:spacing w:line="276" w:lineRule="auto"/>
        <w:ind w:left="1915"/>
        <w:jc w:val="center"/>
        <w:rPr>
          <w:rFonts w:eastAsiaTheme="minorEastAsia"/>
          <w:sz w:val="32"/>
          <w:szCs w:val="32"/>
          <w:lang w:eastAsia="ja-JP"/>
        </w:rPr>
      </w:pPr>
    </w:p>
    <w:p w14:paraId="0E95508A" w14:textId="77777777" w:rsidR="009822DB" w:rsidRDefault="009822DB" w:rsidP="00431625">
      <w:pPr>
        <w:pStyle w:val="ListParagraph"/>
        <w:tabs>
          <w:tab w:val="center" w:pos="6379"/>
        </w:tabs>
        <w:spacing w:line="276" w:lineRule="auto"/>
        <w:ind w:left="1915"/>
        <w:jc w:val="center"/>
        <w:rPr>
          <w:rFonts w:eastAsiaTheme="minorEastAsia"/>
          <w:sz w:val="32"/>
          <w:szCs w:val="32"/>
          <w:lang w:eastAsia="ja-JP"/>
        </w:rPr>
      </w:pPr>
    </w:p>
    <w:p w14:paraId="3A597811" w14:textId="77777777" w:rsidR="00431625" w:rsidRPr="00431625" w:rsidRDefault="00431625" w:rsidP="00431625">
      <w:pPr>
        <w:pStyle w:val="ListParagraph"/>
        <w:tabs>
          <w:tab w:val="center" w:pos="6379"/>
        </w:tabs>
        <w:spacing w:line="276" w:lineRule="auto"/>
        <w:ind w:left="1915"/>
        <w:jc w:val="center"/>
        <w:rPr>
          <w:rFonts w:eastAsiaTheme="minorEastAsia"/>
          <w:sz w:val="32"/>
          <w:szCs w:val="32"/>
          <w:lang w:eastAsia="ja-JP"/>
        </w:rPr>
      </w:pPr>
    </w:p>
    <w:p w14:paraId="0E97F2DF" w14:textId="77777777" w:rsidR="00E57ED1" w:rsidRPr="0081744E" w:rsidRDefault="00E57ED1" w:rsidP="00E57ED1">
      <w:pPr>
        <w:tabs>
          <w:tab w:val="center" w:pos="6379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r w:rsidRPr="0081744E">
        <w:rPr>
          <w:rFonts w:eastAsiaTheme="minorEastAsia" w:hint="eastAsia"/>
          <w:b/>
          <w:sz w:val="32"/>
          <w:szCs w:val="32"/>
          <w:lang w:eastAsia="ja-JP"/>
        </w:rPr>
        <w:lastRenderedPageBreak/>
        <w:t xml:space="preserve">1.4  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Thực</w:t>
      </w:r>
      <w:proofErr w:type="spellEnd"/>
      <w:r w:rsidRPr="0081744E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81744E">
        <w:rPr>
          <w:rFonts w:eastAsiaTheme="minorEastAsia" w:hint="eastAsia"/>
          <w:b/>
          <w:sz w:val="32"/>
          <w:szCs w:val="32"/>
          <w:lang w:eastAsia="ja-JP"/>
        </w:rPr>
        <w:t>nghiệm</w:t>
      </w:r>
      <w:proofErr w:type="spellEnd"/>
    </w:p>
    <w:p w14:paraId="764D1B5E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1.4.1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Công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nghệ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sử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dụng</w:t>
      </w:r>
      <w:proofErr w:type="spellEnd"/>
    </w:p>
    <w:p w14:paraId="071FEB80" w14:textId="3A4900B6" w:rsidR="0081744E" w:rsidRDefault="009822DB" w:rsidP="009822DB">
      <w:pPr>
        <w:pStyle w:val="ListParagraph"/>
        <w:numPr>
          <w:ilvl w:val="0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thư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viện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sử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dụng</w:t>
      </w:r>
      <w:proofErr w:type="spellEnd"/>
      <w:r>
        <w:rPr>
          <w:rFonts w:eastAsiaTheme="minorEastAsia"/>
          <w:sz w:val="32"/>
          <w:szCs w:val="32"/>
          <w:lang w:eastAsia="ja-JP"/>
        </w:rPr>
        <w:t>:</w:t>
      </w:r>
    </w:p>
    <w:p w14:paraId="1DAD17F1" w14:textId="08511420" w:rsidR="009822DB" w:rsidRDefault="009822DB" w:rsidP="009822DB">
      <w:pPr>
        <w:pStyle w:val="ListParagraph"/>
        <w:numPr>
          <w:ilvl w:val="1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Numpy</w:t>
      </w:r>
      <w:proofErr w:type="spellEnd"/>
    </w:p>
    <w:p w14:paraId="297DB205" w14:textId="40061F23" w:rsidR="009822DB" w:rsidRDefault="009822DB" w:rsidP="009822DB">
      <w:pPr>
        <w:pStyle w:val="ListParagraph"/>
        <w:numPr>
          <w:ilvl w:val="1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>Request</w:t>
      </w:r>
    </w:p>
    <w:p w14:paraId="43913A96" w14:textId="4CFC0BD4" w:rsidR="009822DB" w:rsidRDefault="009822DB" w:rsidP="009822DB">
      <w:pPr>
        <w:pStyle w:val="ListParagraph"/>
        <w:numPr>
          <w:ilvl w:val="1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 xml:space="preserve">Bs4 – </w:t>
      </w:r>
      <w:proofErr w:type="spellStart"/>
      <w:r>
        <w:rPr>
          <w:rFonts w:eastAsiaTheme="minorEastAsia"/>
          <w:sz w:val="32"/>
          <w:szCs w:val="32"/>
          <w:lang w:eastAsia="ja-JP"/>
        </w:rPr>
        <w:t>BeautifulSoup</w:t>
      </w:r>
      <w:proofErr w:type="spellEnd"/>
    </w:p>
    <w:p w14:paraId="6B97C678" w14:textId="43DC81E1" w:rsidR="009822DB" w:rsidRDefault="009822DB" w:rsidP="009822DB">
      <w:pPr>
        <w:pStyle w:val="ListParagraph"/>
        <w:numPr>
          <w:ilvl w:val="1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>Pandas</w:t>
      </w:r>
    </w:p>
    <w:p w14:paraId="7D6F6B5A" w14:textId="249C0517" w:rsidR="009822DB" w:rsidRDefault="009822DB" w:rsidP="009822DB">
      <w:pPr>
        <w:pStyle w:val="ListParagraph"/>
        <w:numPr>
          <w:ilvl w:val="1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Sklearn</w:t>
      </w:r>
      <w:proofErr w:type="spellEnd"/>
    </w:p>
    <w:p w14:paraId="2FC70B31" w14:textId="0DC29354" w:rsidR="009822DB" w:rsidRPr="009822DB" w:rsidRDefault="009822DB" w:rsidP="009822DB">
      <w:pPr>
        <w:pStyle w:val="ListParagraph"/>
        <w:numPr>
          <w:ilvl w:val="1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/>
          <w:sz w:val="32"/>
          <w:szCs w:val="32"/>
          <w:lang w:eastAsia="ja-JP"/>
        </w:rPr>
        <w:t>Underthesea</w:t>
      </w:r>
      <w:proofErr w:type="spellEnd"/>
    </w:p>
    <w:p w14:paraId="2CE9DD72" w14:textId="77777777" w:rsidR="00E57ED1" w:rsidRDefault="0081744E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</w:t>
      </w:r>
      <w:proofErr w:type="gramStart"/>
      <w:r w:rsidR="00E57ED1">
        <w:rPr>
          <w:rFonts w:eastAsiaTheme="minorEastAsia" w:hint="eastAsia"/>
          <w:sz w:val="32"/>
          <w:szCs w:val="32"/>
          <w:lang w:eastAsia="ja-JP"/>
        </w:rPr>
        <w:t xml:space="preserve">1.4.2 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Các</w:t>
      </w:r>
      <w:proofErr w:type="spellEnd"/>
      <w:proofErr w:type="gram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tham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số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của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 w:rsidR="00E57ED1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E57ED1">
        <w:rPr>
          <w:rFonts w:eastAsiaTheme="minorEastAsia" w:hint="eastAsia"/>
          <w:sz w:val="32"/>
          <w:szCs w:val="32"/>
          <w:lang w:eastAsia="ja-JP"/>
        </w:rPr>
        <w:t>hình</w:t>
      </w:r>
      <w:proofErr w:type="spellEnd"/>
    </w:p>
    <w:p w14:paraId="22E120E1" w14:textId="55339FB3" w:rsidR="0081744E" w:rsidRDefault="009822DB" w:rsidP="009822DB">
      <w:pPr>
        <w:pStyle w:val="ListParagraph"/>
        <w:numPr>
          <w:ilvl w:val="0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 xml:space="preserve">Vector </w:t>
      </w:r>
      <w:proofErr w:type="spellStart"/>
      <w:r>
        <w:rPr>
          <w:rFonts w:eastAsiaTheme="minorEastAsia"/>
          <w:sz w:val="32"/>
          <w:szCs w:val="32"/>
          <w:lang w:eastAsia="ja-JP"/>
        </w:rPr>
        <w:t>số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văn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bản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để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train</w:t>
      </w:r>
    </w:p>
    <w:p w14:paraId="38828778" w14:textId="685BC609" w:rsidR="009822DB" w:rsidRDefault="009822DB" w:rsidP="009822DB">
      <w:pPr>
        <w:pStyle w:val="ListParagraph"/>
        <w:numPr>
          <w:ilvl w:val="0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 xml:space="preserve">TF-IDF: </w:t>
      </w:r>
      <w:proofErr w:type="spellStart"/>
      <w:r>
        <w:rPr>
          <w:rFonts w:eastAsiaTheme="minorEastAsia"/>
          <w:sz w:val="32"/>
          <w:szCs w:val="32"/>
          <w:lang w:eastAsia="ja-JP"/>
        </w:rPr>
        <w:t>Đặc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trưng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của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mô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hình</w:t>
      </w:r>
      <w:proofErr w:type="spellEnd"/>
    </w:p>
    <w:p w14:paraId="23C92708" w14:textId="4999812A" w:rsidR="009822DB" w:rsidRPr="009822DB" w:rsidRDefault="009822DB" w:rsidP="009822DB">
      <w:pPr>
        <w:pStyle w:val="ListParagraph"/>
        <w:numPr>
          <w:ilvl w:val="0"/>
          <w:numId w:val="24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>SVC</w:t>
      </w:r>
    </w:p>
    <w:p w14:paraId="31B70FA3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1.4.3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đạt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được</w:t>
      </w:r>
      <w:proofErr w:type="spellEnd"/>
    </w:p>
    <w:p w14:paraId="5D175D9B" w14:textId="2E4DAFE6" w:rsidR="0081744E" w:rsidRDefault="00171E52" w:rsidP="00171E52">
      <w:pPr>
        <w:pStyle w:val="ListParagraph"/>
        <w:numPr>
          <w:ilvl w:val="0"/>
          <w:numId w:val="25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 xml:space="preserve">Sau </w:t>
      </w:r>
      <w:proofErr w:type="spellStart"/>
      <w:r>
        <w:rPr>
          <w:rFonts w:eastAsiaTheme="minorEastAsia"/>
          <w:sz w:val="32"/>
          <w:szCs w:val="32"/>
          <w:lang w:eastAsia="ja-JP"/>
        </w:rPr>
        <w:t>các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lần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train </w:t>
      </w:r>
      <w:proofErr w:type="spellStart"/>
      <w:r>
        <w:rPr>
          <w:rFonts w:eastAsiaTheme="minorEastAsia"/>
          <w:sz w:val="32"/>
          <w:szCs w:val="32"/>
          <w:lang w:eastAsia="ja-JP"/>
        </w:rPr>
        <w:t>kết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đạt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>
        <w:rPr>
          <w:rFonts w:eastAsiaTheme="minorEastAsia"/>
          <w:sz w:val="32"/>
          <w:szCs w:val="32"/>
          <w:lang w:eastAsia="ja-JP"/>
        </w:rPr>
        <w:t>Acurracy</w:t>
      </w:r>
      <w:proofErr w:type="spellEnd"/>
      <w:r>
        <w:rPr>
          <w:rFonts w:eastAsiaTheme="minorEastAsia"/>
          <w:sz w:val="32"/>
          <w:szCs w:val="32"/>
          <w:lang w:eastAsia="ja-JP"/>
        </w:rPr>
        <w:t>: 77,7%</w:t>
      </w:r>
    </w:p>
    <w:p w14:paraId="7561CA51" w14:textId="0EF33666" w:rsidR="00171E52" w:rsidRPr="00171E52" w:rsidRDefault="00171E52" w:rsidP="00171E52">
      <w:pPr>
        <w:pStyle w:val="ListParagraph"/>
        <w:tabs>
          <w:tab w:val="center" w:pos="6379"/>
        </w:tabs>
        <w:spacing w:line="276" w:lineRule="auto"/>
        <w:ind w:left="1997"/>
        <w:jc w:val="center"/>
        <w:rPr>
          <w:rFonts w:eastAsiaTheme="minorEastAsia"/>
          <w:sz w:val="32"/>
          <w:szCs w:val="32"/>
          <w:lang w:eastAsia="ja-JP"/>
        </w:rPr>
      </w:pPr>
      <w:r w:rsidRPr="00171E52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237AA4B9" wp14:editId="7F4CA28C">
            <wp:extent cx="3985403" cy="64362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8939" cy="6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E7A3" w14:textId="77777777" w:rsidR="00E57ED1" w:rsidRDefault="00E57ED1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</w:t>
      </w:r>
      <w:proofErr w:type="gramStart"/>
      <w:r>
        <w:rPr>
          <w:rFonts w:eastAsiaTheme="minorEastAsia" w:hint="eastAsia"/>
          <w:sz w:val="32"/>
          <w:szCs w:val="32"/>
          <w:lang w:eastAsia="ja-JP"/>
        </w:rPr>
        <w:t xml:space="preserve">1.4.4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proofErr w:type="gram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0DB93A60" w14:textId="77777777" w:rsidR="0081744E" w:rsidRPr="00C07737" w:rsidRDefault="0081744E" w:rsidP="00E57ED1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 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Phân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tích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đạt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được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</w:p>
    <w:p w14:paraId="02D99CC3" w14:textId="77777777" w:rsidR="00E57ED1" w:rsidRDefault="00E57ED1" w:rsidP="002F3B93">
      <w:pPr>
        <w:tabs>
          <w:tab w:val="center" w:pos="6379"/>
        </w:tabs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</w:p>
    <w:p w14:paraId="715F9504" w14:textId="77777777" w:rsidR="00E57ED1" w:rsidRDefault="00E57ED1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AE4B2C9" w14:textId="77777777" w:rsidR="0060784B" w:rsidRDefault="0060784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32ABD55D" w14:textId="77777777" w:rsidR="0060784B" w:rsidRDefault="0060784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05250C82" w14:textId="77777777" w:rsidR="0081744E" w:rsidRDefault="0081744E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32B44399" w14:textId="77777777" w:rsidR="0060784B" w:rsidRDefault="0060784B" w:rsidP="002F3B93">
      <w:pPr>
        <w:tabs>
          <w:tab w:val="center" w:pos="6379"/>
        </w:tabs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</w:p>
    <w:p w14:paraId="489213EE" w14:textId="77777777" w:rsidR="0060784B" w:rsidRDefault="0060784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27137904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 w:hint="eastAsia"/>
          <w:b/>
          <w:sz w:val="32"/>
          <w:szCs w:val="32"/>
          <w:lang w:eastAsia="ja-JP"/>
        </w:rPr>
        <w:t>TỰ ĐÁNH GIÁ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8"/>
        <w:gridCol w:w="1272"/>
        <w:gridCol w:w="1411"/>
      </w:tblGrid>
      <w:tr w:rsidR="0081744E" w14:paraId="5C74D816" w14:textId="77777777" w:rsidTr="0081744E">
        <w:tc>
          <w:tcPr>
            <w:tcW w:w="6487" w:type="dxa"/>
          </w:tcPr>
          <w:p w14:paraId="311642FB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Nội</w:t>
            </w:r>
            <w:proofErr w:type="spellEnd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dung</w:t>
            </w:r>
          </w:p>
        </w:tc>
        <w:tc>
          <w:tcPr>
            <w:tcW w:w="1276" w:type="dxa"/>
          </w:tcPr>
          <w:p w14:paraId="3E145753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</w:p>
        </w:tc>
        <w:tc>
          <w:tcPr>
            <w:tcW w:w="1417" w:type="dxa"/>
          </w:tcPr>
          <w:p w14:paraId="2D66D136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Ghi</w:t>
            </w:r>
            <w:proofErr w:type="spellEnd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chú</w:t>
            </w:r>
            <w:proofErr w:type="spellEnd"/>
          </w:p>
        </w:tc>
      </w:tr>
      <w:tr w:rsidR="0081744E" w14:paraId="6EF77CDA" w14:textId="77777777" w:rsidTr="0081744E">
        <w:tc>
          <w:tcPr>
            <w:tcW w:w="6487" w:type="dxa"/>
          </w:tcPr>
          <w:p w14:paraId="0992AB2C" w14:textId="77777777" w:rsidR="0081744E" w:rsidRPr="00A075C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1.1   </w:t>
            </w:r>
            <w:proofErr w:type="spellStart"/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>Mô</w:t>
            </w:r>
            <w:proofErr w:type="spellEnd"/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>tả</w:t>
            </w:r>
            <w:proofErr w:type="spellEnd"/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>c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>ách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xây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dựng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dữ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liệu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và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bộ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dữ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liệu</w:t>
            </w:r>
            <w:proofErr w:type="spellEnd"/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(2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  <w:r w:rsidRPr="00C07737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</w:t>
            </w:r>
          </w:p>
        </w:tc>
        <w:tc>
          <w:tcPr>
            <w:tcW w:w="1276" w:type="dxa"/>
          </w:tcPr>
          <w:p w14:paraId="5ABD6F08" w14:textId="29105955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2</w:t>
            </w:r>
          </w:p>
        </w:tc>
        <w:tc>
          <w:tcPr>
            <w:tcW w:w="1417" w:type="dxa"/>
          </w:tcPr>
          <w:p w14:paraId="30595AA7" w14:textId="37078F59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Lấy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được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toàn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bộ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dữ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liệu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theo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yêu</w:t>
            </w:r>
            <w:proofErr w:type="spellEnd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cầu</w:t>
            </w:r>
            <w:proofErr w:type="spellEnd"/>
          </w:p>
        </w:tc>
      </w:tr>
      <w:tr w:rsidR="0081744E" w14:paraId="08588116" w14:textId="77777777" w:rsidTr="0081744E">
        <w:tc>
          <w:tcPr>
            <w:tcW w:w="6487" w:type="dxa"/>
          </w:tcPr>
          <w:p w14:paraId="277D9C47" w14:textId="77777777" w:rsidR="0081744E" w:rsidRPr="00F41E7D" w:rsidRDefault="0081744E" w:rsidP="003F1F5E">
            <w:pPr>
              <w:rPr>
                <w:sz w:val="32"/>
                <w:szCs w:val="32"/>
              </w:rPr>
            </w:pPr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1.2  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Sơ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đồ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tổng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quát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(2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</w:p>
        </w:tc>
        <w:tc>
          <w:tcPr>
            <w:tcW w:w="1276" w:type="dxa"/>
          </w:tcPr>
          <w:p w14:paraId="18E1049F" w14:textId="781D46CC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1.5</w:t>
            </w:r>
          </w:p>
        </w:tc>
        <w:tc>
          <w:tcPr>
            <w:tcW w:w="1417" w:type="dxa"/>
          </w:tcPr>
          <w:p w14:paraId="0B7AFD6A" w14:textId="7363D87E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42C2ECC4" w14:textId="77777777" w:rsidTr="0081744E">
        <w:tc>
          <w:tcPr>
            <w:tcW w:w="6487" w:type="dxa"/>
          </w:tcPr>
          <w:p w14:paraId="465CD799" w14:textId="77777777" w:rsidR="0081744E" w:rsidRPr="00F41E7D" w:rsidRDefault="0081744E" w:rsidP="003F1F5E">
            <w:pPr>
              <w:rPr>
                <w:sz w:val="32"/>
                <w:szCs w:val="32"/>
              </w:rPr>
            </w:pPr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1.3  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Đặc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trưng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của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mô</w:t>
            </w:r>
            <w:proofErr w:type="spellEnd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F41E7D">
              <w:rPr>
                <w:rFonts w:eastAsiaTheme="minorEastAsia" w:hint="eastAsia"/>
                <w:sz w:val="32"/>
                <w:szCs w:val="32"/>
                <w:lang w:eastAsia="ja-JP"/>
              </w:rPr>
              <w:t>hình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(3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72C7E1AB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17" w:type="dxa"/>
          </w:tcPr>
          <w:p w14:paraId="79295C32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2FE8B374" w14:textId="77777777" w:rsidTr="0081744E">
        <w:tc>
          <w:tcPr>
            <w:tcW w:w="6487" w:type="dxa"/>
          </w:tcPr>
          <w:p w14:paraId="4B01E5C2" w14:textId="77777777" w:rsidR="0081744E" w:rsidRPr="0078271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1.3.1.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Tiền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xử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lý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(0.5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22D8130D" w14:textId="04EC7588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17" w:type="dxa"/>
          </w:tcPr>
          <w:p w14:paraId="565FAFD0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13B9E000" w14:textId="77777777" w:rsidTr="0081744E">
        <w:tc>
          <w:tcPr>
            <w:tcW w:w="6487" w:type="dxa"/>
          </w:tcPr>
          <w:p w14:paraId="0D392A68" w14:textId="77777777" w:rsidR="0081744E" w:rsidRPr="0078271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1.3.2  Feature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(1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651C9346" w14:textId="7E6596ED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17" w:type="dxa"/>
          </w:tcPr>
          <w:p w14:paraId="144AC6D0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1FB89238" w14:textId="77777777" w:rsidTr="0081744E">
        <w:tc>
          <w:tcPr>
            <w:tcW w:w="6487" w:type="dxa"/>
          </w:tcPr>
          <w:p w14:paraId="5CD30995" w14:textId="77777777" w:rsidR="0081744E" w:rsidRPr="00A075C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1.3.3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Giải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thuật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(1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27239211" w14:textId="32AD57FF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17" w:type="dxa"/>
          </w:tcPr>
          <w:p w14:paraId="1AA75019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2D2E4291" w14:textId="77777777" w:rsidTr="0081744E">
        <w:tc>
          <w:tcPr>
            <w:tcW w:w="6487" w:type="dxa"/>
          </w:tcPr>
          <w:p w14:paraId="06CE3E99" w14:textId="77777777" w:rsidR="0081744E" w:rsidRPr="0078271B" w:rsidRDefault="0081744E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1.3.4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Cách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đánh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giá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(0.5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3144154D" w14:textId="745798ED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17" w:type="dxa"/>
          </w:tcPr>
          <w:p w14:paraId="1BF1FAC6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27CC242E" w14:textId="77777777" w:rsidTr="0081744E">
        <w:tc>
          <w:tcPr>
            <w:tcW w:w="6487" w:type="dxa"/>
          </w:tcPr>
          <w:p w14:paraId="62BC76D6" w14:textId="77777777" w:rsidR="0081744E" w:rsidRPr="0078271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1.4 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Thực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nghiệm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(3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7327D87D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17" w:type="dxa"/>
          </w:tcPr>
          <w:p w14:paraId="5AA93110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68A9FDE6" w14:textId="77777777" w:rsidTr="0081744E">
        <w:tc>
          <w:tcPr>
            <w:tcW w:w="6487" w:type="dxa"/>
          </w:tcPr>
          <w:p w14:paraId="5D94CBBB" w14:textId="77777777" w:rsidR="0081744E" w:rsidRPr="0078271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1.4.1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Công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nghệ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sử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dụng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(0.5 </w:t>
            </w:r>
            <w:proofErr w:type="spellStart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      </w:t>
            </w:r>
          </w:p>
        </w:tc>
        <w:tc>
          <w:tcPr>
            <w:tcW w:w="1276" w:type="dxa"/>
          </w:tcPr>
          <w:p w14:paraId="3058A8AA" w14:textId="4744B57B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17" w:type="dxa"/>
          </w:tcPr>
          <w:p w14:paraId="544B5288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210C7E1F" w14:textId="77777777" w:rsidTr="0081744E">
        <w:tc>
          <w:tcPr>
            <w:tcW w:w="6487" w:type="dxa"/>
          </w:tcPr>
          <w:p w14:paraId="5C7E603B" w14:textId="77777777" w:rsidR="0081744E" w:rsidRPr="00A075CB" w:rsidRDefault="0081744E" w:rsidP="0081744E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1.4.2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Các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tham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số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của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mô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hình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(0.5 </w:t>
            </w:r>
            <w:proofErr w:type="spellStart"/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773EA50D" w14:textId="2E77D478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17" w:type="dxa"/>
          </w:tcPr>
          <w:p w14:paraId="394ED9F6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6300CF77" w14:textId="77777777" w:rsidTr="0081744E">
        <w:tc>
          <w:tcPr>
            <w:tcW w:w="6487" w:type="dxa"/>
          </w:tcPr>
          <w:p w14:paraId="774F373C" w14:textId="77777777" w:rsidR="0081744E" w:rsidRPr="00A075CB" w:rsidRDefault="0081744E" w:rsidP="00381F52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1.4.3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Kết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quả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đạt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được</w:t>
            </w:r>
            <w:proofErr w:type="spellEnd"/>
            <w:r w:rsidR="00381F52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(1</w:t>
            </w:r>
            <w:r w:rsidR="00532B37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.25</w:t>
            </w:r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       </w:t>
            </w:r>
          </w:p>
        </w:tc>
        <w:tc>
          <w:tcPr>
            <w:tcW w:w="1276" w:type="dxa"/>
          </w:tcPr>
          <w:p w14:paraId="3507000B" w14:textId="533BEDCF" w:rsidR="0081744E" w:rsidRDefault="002F3B93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0.75</w:t>
            </w:r>
          </w:p>
        </w:tc>
        <w:tc>
          <w:tcPr>
            <w:tcW w:w="1417" w:type="dxa"/>
          </w:tcPr>
          <w:p w14:paraId="68997A97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5AD62AAB" w14:textId="77777777" w:rsidTr="0081744E">
        <w:tc>
          <w:tcPr>
            <w:tcW w:w="6487" w:type="dxa"/>
          </w:tcPr>
          <w:p w14:paraId="3123F58D" w14:textId="77777777" w:rsidR="0081744E" w:rsidRPr="0078271B" w:rsidRDefault="0081744E" w:rsidP="00532B37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       1.4.4 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Thảo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luận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(</w:t>
            </w:r>
            <w:r w:rsidR="00532B37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0.75</w:t>
            </w:r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 </w:t>
            </w:r>
            <w:proofErr w:type="spellStart"/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="00381F52" w:rsidRPr="000266D8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1276" w:type="dxa"/>
          </w:tcPr>
          <w:p w14:paraId="4B8FFC96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17" w:type="dxa"/>
          </w:tcPr>
          <w:p w14:paraId="6DD9E294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81744E" w14:paraId="1B90E6F7" w14:textId="77777777" w:rsidTr="0081744E">
        <w:tc>
          <w:tcPr>
            <w:tcW w:w="6487" w:type="dxa"/>
          </w:tcPr>
          <w:p w14:paraId="652FD954" w14:textId="77777777" w:rsidR="0081744E" w:rsidRPr="009E545A" w:rsidRDefault="0081744E" w:rsidP="00C834A6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9E545A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Tổng</w:t>
            </w:r>
            <w:proofErr w:type="spellEnd"/>
            <w:r w:rsidRPr="009E545A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9E545A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</w:p>
        </w:tc>
        <w:tc>
          <w:tcPr>
            <w:tcW w:w="1276" w:type="dxa"/>
          </w:tcPr>
          <w:p w14:paraId="77B16B57" w14:textId="433B2DB6" w:rsidR="0081744E" w:rsidRDefault="003B6970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7.75</w:t>
            </w:r>
          </w:p>
        </w:tc>
        <w:tc>
          <w:tcPr>
            <w:tcW w:w="1417" w:type="dxa"/>
          </w:tcPr>
          <w:p w14:paraId="6C6FE429" w14:textId="77777777" w:rsidR="0081744E" w:rsidRDefault="0081744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</w:tbl>
    <w:p w14:paraId="20F96521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AA95CD6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E5B39E8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3CC97404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17748550" w14:textId="77777777" w:rsidR="006F5B27" w:rsidRDefault="006F5B27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C2B08F4" w14:textId="77777777" w:rsidR="006F5B27" w:rsidRDefault="006F5B27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4A037000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00EC977B" w14:textId="77777777" w:rsidR="007E7FF7" w:rsidRPr="007E6AB9" w:rsidRDefault="007E7FF7" w:rsidP="007E7FF7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TÀI LIỆU THAM KHẢO</w:t>
      </w:r>
    </w:p>
    <w:p w14:paraId="0F7BF73E" w14:textId="77777777" w:rsidR="00E862FD" w:rsidRPr="00E862FD" w:rsidRDefault="00E862FD" w:rsidP="00E862FD">
      <w:pPr>
        <w:spacing w:line="360" w:lineRule="auto"/>
        <w:ind w:left="993"/>
        <w:jc w:val="both"/>
        <w:rPr>
          <w:sz w:val="26"/>
          <w:szCs w:val="26"/>
        </w:rPr>
      </w:pPr>
    </w:p>
    <w:p w14:paraId="4737C9EB" w14:textId="7B85C386" w:rsidR="00650D6A" w:rsidRDefault="00F97FD1" w:rsidP="00171E52">
      <w:pPr>
        <w:pStyle w:val="ListParagraph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hyperlink r:id="rId35" w:history="1">
        <w:r w:rsidR="00171E52" w:rsidRPr="000947B7">
          <w:rPr>
            <w:rStyle w:val="Hyperlink"/>
            <w:sz w:val="26"/>
            <w:szCs w:val="26"/>
          </w:rPr>
          <w:t>https://nguyenvanhieu.vn/tf-idf-la-gi/</w:t>
        </w:r>
      </w:hyperlink>
    </w:p>
    <w:p w14:paraId="30B4B17A" w14:textId="40DCFFA5" w:rsidR="00171E52" w:rsidRDefault="00F97FD1" w:rsidP="00171E52">
      <w:pPr>
        <w:pStyle w:val="ListParagraph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hyperlink r:id="rId36" w:history="1">
        <w:r w:rsidR="00171E52" w:rsidRPr="000947B7">
          <w:rPr>
            <w:rStyle w:val="Hyperlink"/>
            <w:sz w:val="26"/>
            <w:szCs w:val="26"/>
          </w:rPr>
          <w:t>https://scikit-learn.org/stable/modules/generated/sklearn.svm.SVC.html</w:t>
        </w:r>
      </w:hyperlink>
    </w:p>
    <w:p w14:paraId="31E5A9A0" w14:textId="1B6E8440" w:rsidR="00171E52" w:rsidRDefault="00F97FD1" w:rsidP="00171E52">
      <w:pPr>
        <w:pStyle w:val="ListParagraph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hyperlink r:id="rId37" w:history="1">
        <w:r w:rsidR="00171E52" w:rsidRPr="000947B7">
          <w:rPr>
            <w:rStyle w:val="Hyperlink"/>
            <w:sz w:val="26"/>
            <w:szCs w:val="26"/>
          </w:rPr>
          <w:t>https://scikit-learn.org/stable/modules/generated/sklearn.feature_extraction.text.CountVectorizer.html</w:t>
        </w:r>
      </w:hyperlink>
    </w:p>
    <w:p w14:paraId="1BD80E3D" w14:textId="4D120B4D" w:rsidR="00171E52" w:rsidRDefault="00F97FD1" w:rsidP="00171E52">
      <w:pPr>
        <w:pStyle w:val="ListParagraph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hyperlink r:id="rId38" w:history="1">
        <w:r w:rsidR="00171E52" w:rsidRPr="000947B7">
          <w:rPr>
            <w:rStyle w:val="Hyperlink"/>
            <w:sz w:val="26"/>
            <w:szCs w:val="26"/>
          </w:rPr>
          <w:t>https://vi.wikipedia.org/wiki/Tf%E2%80%93idf</w:t>
        </w:r>
      </w:hyperlink>
    </w:p>
    <w:p w14:paraId="41C8751A" w14:textId="77777777" w:rsidR="00171E52" w:rsidRPr="00171E52" w:rsidRDefault="00171E52" w:rsidP="00171E52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</w:p>
    <w:sectPr w:rsidR="00171E52" w:rsidRPr="00171E52" w:rsidSect="00DB7595">
      <w:headerReference w:type="default" r:id="rId39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285088" w14:textId="77777777" w:rsidR="00F97FD1" w:rsidRDefault="00F97FD1" w:rsidP="00453AB1">
      <w:r>
        <w:separator/>
      </w:r>
    </w:p>
  </w:endnote>
  <w:endnote w:type="continuationSeparator" w:id="0">
    <w:p w14:paraId="6E07791C" w14:textId="77777777" w:rsidR="00F97FD1" w:rsidRDefault="00F97FD1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952F1" w14:textId="77777777" w:rsidR="00F97FD1" w:rsidRDefault="00F97FD1" w:rsidP="00453AB1">
      <w:r>
        <w:separator/>
      </w:r>
    </w:p>
  </w:footnote>
  <w:footnote w:type="continuationSeparator" w:id="0">
    <w:p w14:paraId="70DDF661" w14:textId="77777777" w:rsidR="00F97FD1" w:rsidRDefault="00F97FD1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1C9E4" w14:textId="77777777" w:rsidR="003F1F5E" w:rsidRDefault="003F1F5E">
    <w:pPr>
      <w:pStyle w:val="Header"/>
      <w:jc w:val="center"/>
    </w:pPr>
  </w:p>
  <w:p w14:paraId="79BAF702" w14:textId="77777777" w:rsidR="003F1F5E" w:rsidRDefault="003F1F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EA646F" w14:textId="77777777" w:rsidR="003F1F5E" w:rsidRDefault="003F1F5E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1D1BE153" w14:textId="77777777" w:rsidR="003F1F5E" w:rsidRDefault="003F1F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ACB8CF" w14:textId="77777777" w:rsidR="003F1F5E" w:rsidRDefault="003F1F5E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03ADADB" w14:textId="77777777" w:rsidR="003F1F5E" w:rsidRDefault="003F1F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7370D"/>
    <w:multiLevelType w:val="multilevel"/>
    <w:tmpl w:val="E196D03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" w15:restartNumberingAfterBreak="0">
    <w:nsid w:val="01E551CD"/>
    <w:multiLevelType w:val="multilevel"/>
    <w:tmpl w:val="E196D03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E7460"/>
    <w:multiLevelType w:val="hybridMultilevel"/>
    <w:tmpl w:val="2A460338"/>
    <w:lvl w:ilvl="0" w:tplc="36D4CBA2">
      <w:start w:val="1"/>
      <w:numFmt w:val="bullet"/>
      <w:lvlText w:val="-"/>
      <w:lvlJc w:val="left"/>
      <w:pPr>
        <w:ind w:left="2078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6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737F1"/>
    <w:multiLevelType w:val="multilevel"/>
    <w:tmpl w:val="A9525E7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8" w15:restartNumberingAfterBreak="0">
    <w:nsid w:val="38334C78"/>
    <w:multiLevelType w:val="hybridMultilevel"/>
    <w:tmpl w:val="A296EB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F33991"/>
    <w:multiLevelType w:val="multilevel"/>
    <w:tmpl w:val="3B0814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1" w15:restartNumberingAfterBreak="0">
    <w:nsid w:val="3BB421A4"/>
    <w:multiLevelType w:val="hybridMultilevel"/>
    <w:tmpl w:val="E89C64B4"/>
    <w:lvl w:ilvl="0" w:tplc="36D4CBA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F5534"/>
    <w:multiLevelType w:val="multilevel"/>
    <w:tmpl w:val="C49E9D9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13" w15:restartNumberingAfterBreak="0">
    <w:nsid w:val="44566C13"/>
    <w:multiLevelType w:val="hybridMultilevel"/>
    <w:tmpl w:val="F932A6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50811BD"/>
    <w:multiLevelType w:val="multilevel"/>
    <w:tmpl w:val="42A636D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5" w15:restartNumberingAfterBreak="0">
    <w:nsid w:val="4BBD5AF9"/>
    <w:multiLevelType w:val="multilevel"/>
    <w:tmpl w:val="3B0814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6" w15:restartNumberingAfterBreak="0">
    <w:nsid w:val="50521609"/>
    <w:multiLevelType w:val="hybridMultilevel"/>
    <w:tmpl w:val="296C61EA"/>
    <w:lvl w:ilvl="0" w:tplc="36D4CBA2">
      <w:start w:val="1"/>
      <w:numFmt w:val="bullet"/>
      <w:lvlText w:val="-"/>
      <w:lvlJc w:val="left"/>
      <w:pPr>
        <w:ind w:left="191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5" w:hanging="360"/>
      </w:pPr>
      <w:rPr>
        <w:rFonts w:ascii="Wingdings" w:hAnsi="Wingdings" w:hint="default"/>
      </w:rPr>
    </w:lvl>
  </w:abstractNum>
  <w:abstractNum w:abstractNumId="17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C83348"/>
    <w:multiLevelType w:val="multilevel"/>
    <w:tmpl w:val="0E2CECEA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0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36672"/>
    <w:multiLevelType w:val="multilevel"/>
    <w:tmpl w:val="C8BEBCB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2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A21E64"/>
    <w:multiLevelType w:val="hybridMultilevel"/>
    <w:tmpl w:val="53CA0664"/>
    <w:lvl w:ilvl="0" w:tplc="04090001">
      <w:start w:val="1"/>
      <w:numFmt w:val="bullet"/>
      <w:lvlText w:val="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24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7"/>
  </w:num>
  <w:num w:numId="3">
    <w:abstractNumId w:val="20"/>
  </w:num>
  <w:num w:numId="4">
    <w:abstractNumId w:val="25"/>
  </w:num>
  <w:num w:numId="5">
    <w:abstractNumId w:val="2"/>
  </w:num>
  <w:num w:numId="6">
    <w:abstractNumId w:val="6"/>
  </w:num>
  <w:num w:numId="7">
    <w:abstractNumId w:val="18"/>
  </w:num>
  <w:num w:numId="8">
    <w:abstractNumId w:val="22"/>
  </w:num>
  <w:num w:numId="9">
    <w:abstractNumId w:val="4"/>
  </w:num>
  <w:num w:numId="10">
    <w:abstractNumId w:val="9"/>
  </w:num>
  <w:num w:numId="11">
    <w:abstractNumId w:val="24"/>
  </w:num>
  <w:num w:numId="12">
    <w:abstractNumId w:val="1"/>
  </w:num>
  <w:num w:numId="13">
    <w:abstractNumId w:val="0"/>
  </w:num>
  <w:num w:numId="14">
    <w:abstractNumId w:val="14"/>
  </w:num>
  <w:num w:numId="15">
    <w:abstractNumId w:val="19"/>
  </w:num>
  <w:num w:numId="16">
    <w:abstractNumId w:val="10"/>
  </w:num>
  <w:num w:numId="17">
    <w:abstractNumId w:val="12"/>
  </w:num>
  <w:num w:numId="18">
    <w:abstractNumId w:val="15"/>
  </w:num>
  <w:num w:numId="19">
    <w:abstractNumId w:val="7"/>
  </w:num>
  <w:num w:numId="20">
    <w:abstractNumId w:val="21"/>
  </w:num>
  <w:num w:numId="21">
    <w:abstractNumId w:val="11"/>
  </w:num>
  <w:num w:numId="22">
    <w:abstractNumId w:val="5"/>
  </w:num>
  <w:num w:numId="23">
    <w:abstractNumId w:val="16"/>
  </w:num>
  <w:num w:numId="24">
    <w:abstractNumId w:val="13"/>
  </w:num>
  <w:num w:numId="25">
    <w:abstractNumId w:val="23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F6"/>
    <w:rsid w:val="00000FCE"/>
    <w:rsid w:val="00024496"/>
    <w:rsid w:val="000266D8"/>
    <w:rsid w:val="000A46FB"/>
    <w:rsid w:val="00100081"/>
    <w:rsid w:val="00121F49"/>
    <w:rsid w:val="00135D52"/>
    <w:rsid w:val="00137133"/>
    <w:rsid w:val="00171E52"/>
    <w:rsid w:val="001819E7"/>
    <w:rsid w:val="00207DC2"/>
    <w:rsid w:val="00252F26"/>
    <w:rsid w:val="00267BE9"/>
    <w:rsid w:val="00291721"/>
    <w:rsid w:val="002948F1"/>
    <w:rsid w:val="002D4629"/>
    <w:rsid w:val="002D796D"/>
    <w:rsid w:val="002F3B93"/>
    <w:rsid w:val="002F40DE"/>
    <w:rsid w:val="00320337"/>
    <w:rsid w:val="003218FF"/>
    <w:rsid w:val="00324808"/>
    <w:rsid w:val="00326514"/>
    <w:rsid w:val="00381F52"/>
    <w:rsid w:val="003A4F9E"/>
    <w:rsid w:val="003B6970"/>
    <w:rsid w:val="003F1F5E"/>
    <w:rsid w:val="004164B3"/>
    <w:rsid w:val="00427297"/>
    <w:rsid w:val="00431625"/>
    <w:rsid w:val="00434EA1"/>
    <w:rsid w:val="00453AB1"/>
    <w:rsid w:val="004614BF"/>
    <w:rsid w:val="004A7C39"/>
    <w:rsid w:val="004E3C16"/>
    <w:rsid w:val="005315E1"/>
    <w:rsid w:val="00532B37"/>
    <w:rsid w:val="00533383"/>
    <w:rsid w:val="0053748D"/>
    <w:rsid w:val="00545E85"/>
    <w:rsid w:val="005721C8"/>
    <w:rsid w:val="00593511"/>
    <w:rsid w:val="00594A25"/>
    <w:rsid w:val="005D5C20"/>
    <w:rsid w:val="0060784B"/>
    <w:rsid w:val="0064189C"/>
    <w:rsid w:val="00650D6A"/>
    <w:rsid w:val="006541B3"/>
    <w:rsid w:val="00670338"/>
    <w:rsid w:val="00674814"/>
    <w:rsid w:val="006F5B27"/>
    <w:rsid w:val="0070515D"/>
    <w:rsid w:val="00712D8D"/>
    <w:rsid w:val="00737340"/>
    <w:rsid w:val="007375BD"/>
    <w:rsid w:val="00762FF3"/>
    <w:rsid w:val="00765FF6"/>
    <w:rsid w:val="007814EC"/>
    <w:rsid w:val="0078271B"/>
    <w:rsid w:val="00791EED"/>
    <w:rsid w:val="007A00F9"/>
    <w:rsid w:val="007A0550"/>
    <w:rsid w:val="007B0EB7"/>
    <w:rsid w:val="007B1A23"/>
    <w:rsid w:val="007B7FF5"/>
    <w:rsid w:val="007E6AB9"/>
    <w:rsid w:val="007E7FF7"/>
    <w:rsid w:val="0081744E"/>
    <w:rsid w:val="008577E4"/>
    <w:rsid w:val="00867C2D"/>
    <w:rsid w:val="00880D36"/>
    <w:rsid w:val="008E6453"/>
    <w:rsid w:val="0091328A"/>
    <w:rsid w:val="00942B81"/>
    <w:rsid w:val="009822DB"/>
    <w:rsid w:val="009E545A"/>
    <w:rsid w:val="00A075CB"/>
    <w:rsid w:val="00A93A02"/>
    <w:rsid w:val="00AE1B59"/>
    <w:rsid w:val="00B04E07"/>
    <w:rsid w:val="00B10206"/>
    <w:rsid w:val="00B118C8"/>
    <w:rsid w:val="00B475C6"/>
    <w:rsid w:val="00B62922"/>
    <w:rsid w:val="00B8489D"/>
    <w:rsid w:val="00BB2B2A"/>
    <w:rsid w:val="00BC2AC6"/>
    <w:rsid w:val="00BC3ADC"/>
    <w:rsid w:val="00C07737"/>
    <w:rsid w:val="00C56904"/>
    <w:rsid w:val="00C70A1B"/>
    <w:rsid w:val="00C75086"/>
    <w:rsid w:val="00C834A6"/>
    <w:rsid w:val="00C87E0B"/>
    <w:rsid w:val="00CA1C39"/>
    <w:rsid w:val="00CD13EC"/>
    <w:rsid w:val="00CD3860"/>
    <w:rsid w:val="00CE5555"/>
    <w:rsid w:val="00D27DF1"/>
    <w:rsid w:val="00D34D21"/>
    <w:rsid w:val="00D54694"/>
    <w:rsid w:val="00DB7595"/>
    <w:rsid w:val="00DC2276"/>
    <w:rsid w:val="00DD74FD"/>
    <w:rsid w:val="00DF74AA"/>
    <w:rsid w:val="00DF7C9F"/>
    <w:rsid w:val="00E45196"/>
    <w:rsid w:val="00E55102"/>
    <w:rsid w:val="00E57ED1"/>
    <w:rsid w:val="00E73E69"/>
    <w:rsid w:val="00E766EA"/>
    <w:rsid w:val="00E862FD"/>
    <w:rsid w:val="00EA3713"/>
    <w:rsid w:val="00EC2ECF"/>
    <w:rsid w:val="00F00838"/>
    <w:rsid w:val="00F42495"/>
    <w:rsid w:val="00F6183C"/>
    <w:rsid w:val="00F97FD1"/>
    <w:rsid w:val="00FA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9C73672"/>
  <w15:docId w15:val="{AFC8D590-5F7F-42D6-820A-5E882B752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5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ListParagraph">
    <w:name w:val="List Paragraph"/>
    <w:basedOn w:val="Normal"/>
    <w:uiPriority w:val="34"/>
    <w:qFormat/>
    <w:rsid w:val="008577E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721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1E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vi.wikipedia.org/wiki/Tf%E2%80%93i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cikit-learn.org/stable/modules/generated/sklearn.feature_extraction.text.CountVectorizer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generated/sklearn.svm.SVC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github.com/stopwords/vietnamese-stopword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nguyenvanhieu.vn/tf-idf-la-gi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DT\CH-Khai%20thac%20tap%20du%20lieu%20lon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1414D-1B6B-465B-A60D-4CE0F76FC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</Template>
  <TotalTime>2</TotalTime>
  <Pages>15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BuiHung</dc:creator>
  <cp:lastModifiedBy>Duy Đặng</cp:lastModifiedBy>
  <cp:revision>3</cp:revision>
  <dcterms:created xsi:type="dcterms:W3CDTF">2021-03-07T15:18:00Z</dcterms:created>
  <dcterms:modified xsi:type="dcterms:W3CDTF">2021-03-07T18:58:00Z</dcterms:modified>
</cp:coreProperties>
</file>